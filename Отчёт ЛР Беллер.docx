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EBA0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  <w:bookmarkStart w:id="0" w:name="_Hlk147274354"/>
      <w:bookmarkEnd w:id="0"/>
      <w:r w:rsidRPr="001B69C1">
        <w:rPr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автономное </w:t>
      </w:r>
      <w:r w:rsidRPr="001B69C1">
        <w:rPr>
          <w:sz w:val="28"/>
          <w:szCs w:val="28"/>
        </w:rPr>
        <w:br/>
        <w:t xml:space="preserve">образовательное учреждение высшего образования </w:t>
      </w:r>
      <w:r w:rsidRPr="001B69C1">
        <w:rPr>
          <w:sz w:val="28"/>
          <w:szCs w:val="28"/>
        </w:rPr>
        <w:br/>
        <w:t xml:space="preserve">«Самарский национальный исследовательский университет </w:t>
      </w:r>
      <w:r w:rsidRPr="001B69C1">
        <w:rPr>
          <w:sz w:val="28"/>
          <w:szCs w:val="28"/>
        </w:rPr>
        <w:br/>
        <w:t>имени академика С.П. Королева»</w:t>
      </w:r>
    </w:p>
    <w:p w14:paraId="33F51DAF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  <w:r w:rsidRPr="001B69C1">
        <w:rPr>
          <w:sz w:val="28"/>
          <w:szCs w:val="28"/>
        </w:rPr>
        <w:t>Институт информатики и кибернетики</w:t>
      </w:r>
    </w:p>
    <w:p w14:paraId="5D80A421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  <w:r w:rsidRPr="001B69C1">
        <w:rPr>
          <w:sz w:val="28"/>
          <w:szCs w:val="28"/>
        </w:rPr>
        <w:t>Кафедра технической кибернетики</w:t>
      </w:r>
    </w:p>
    <w:p w14:paraId="2B2572DC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56B438D6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5AF55E8E" w14:textId="77777777" w:rsidR="00947E0E" w:rsidRPr="001B69C1" w:rsidRDefault="00E435E4" w:rsidP="00947E0E">
      <w:pPr>
        <w:spacing w:after="160" w:line="259" w:lineRule="auto"/>
        <w:jc w:val="center"/>
        <w:rPr>
          <w:sz w:val="28"/>
          <w:szCs w:val="28"/>
        </w:rPr>
      </w:pPr>
      <w:r w:rsidRPr="00E435E4">
        <w:rPr>
          <w:sz w:val="28"/>
          <w:szCs w:val="28"/>
        </w:rPr>
        <w:t>Отчет по лабораторным работам п</w:t>
      </w:r>
      <w:r>
        <w:rPr>
          <w:sz w:val="28"/>
          <w:szCs w:val="28"/>
        </w:rPr>
        <w:t>о</w:t>
      </w:r>
      <w:r w:rsidRPr="00E435E4">
        <w:rPr>
          <w:sz w:val="28"/>
          <w:szCs w:val="28"/>
        </w:rPr>
        <w:t xml:space="preserve"> дисциплине</w:t>
      </w:r>
      <w:r w:rsidR="00947E0E">
        <w:rPr>
          <w:sz w:val="28"/>
          <w:szCs w:val="28"/>
        </w:rPr>
        <w:t xml:space="preserve"> «Технологии программирования на </w:t>
      </w:r>
      <w:r w:rsidR="00947E0E">
        <w:rPr>
          <w:sz w:val="28"/>
          <w:szCs w:val="28"/>
          <w:lang w:val="en-US"/>
        </w:rPr>
        <w:t>Python</w:t>
      </w:r>
      <w:r w:rsidR="00947E0E" w:rsidRPr="001B69C1">
        <w:rPr>
          <w:sz w:val="28"/>
          <w:szCs w:val="28"/>
        </w:rPr>
        <w:t>»</w:t>
      </w:r>
    </w:p>
    <w:p w14:paraId="12394E3F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3B7B8680" w14:textId="77777777" w:rsidR="00947E0E" w:rsidRPr="00AE7E3C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0CE3BE82" w14:textId="77777777" w:rsidR="00947E0E" w:rsidRPr="00AE7E3C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18104B2F" w14:textId="77777777" w:rsidR="00947E0E" w:rsidRPr="001B69C1" w:rsidRDefault="00947E0E" w:rsidP="00947E0E">
      <w:pPr>
        <w:spacing w:after="160" w:line="259" w:lineRule="auto"/>
        <w:rPr>
          <w:sz w:val="28"/>
          <w:szCs w:val="28"/>
        </w:rPr>
      </w:pP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</w:p>
    <w:p w14:paraId="44210844" w14:textId="15AE4F93" w:rsidR="00947E0E" w:rsidRPr="005C14C6" w:rsidRDefault="00947E0E" w:rsidP="00947E0E">
      <w:pPr>
        <w:spacing w:after="160" w:line="259" w:lineRule="auto"/>
        <w:jc w:val="right"/>
        <w:rPr>
          <w:iCs/>
          <w:sz w:val="28"/>
          <w:szCs w:val="28"/>
        </w:rPr>
      </w:pPr>
      <w:r>
        <w:rPr>
          <w:sz w:val="28"/>
          <w:szCs w:val="28"/>
        </w:rPr>
        <w:t xml:space="preserve">Выполнил: </w:t>
      </w:r>
      <w:r w:rsidR="005C14C6">
        <w:rPr>
          <w:iCs/>
          <w:sz w:val="28"/>
          <w:szCs w:val="28"/>
        </w:rPr>
        <w:t>Беллер С.Э.</w:t>
      </w:r>
    </w:p>
    <w:p w14:paraId="4246E967" w14:textId="77777777" w:rsidR="00947E0E" w:rsidRPr="001B69C1" w:rsidRDefault="00947E0E" w:rsidP="00947E0E">
      <w:pPr>
        <w:spacing w:after="160" w:line="259" w:lineRule="auto"/>
        <w:jc w:val="right"/>
        <w:rPr>
          <w:sz w:val="28"/>
          <w:szCs w:val="28"/>
        </w:rPr>
      </w:pP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</w:r>
      <w:r w:rsidRPr="001B69C1">
        <w:rPr>
          <w:sz w:val="28"/>
          <w:szCs w:val="28"/>
        </w:rPr>
        <w:tab/>
        <w:t>Группа: 6305-010302D</w:t>
      </w:r>
    </w:p>
    <w:p w14:paraId="3574DFF2" w14:textId="0D7D7857" w:rsidR="00947E0E" w:rsidRPr="001B69C1" w:rsidRDefault="008919A5" w:rsidP="00947E0E">
      <w:pPr>
        <w:spacing w:after="160" w:line="259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Преподаватель</w:t>
      </w:r>
      <w:r w:rsidR="00947E0E">
        <w:rPr>
          <w:sz w:val="28"/>
          <w:szCs w:val="28"/>
        </w:rPr>
        <w:t xml:space="preserve">: </w:t>
      </w:r>
      <w:r w:rsidR="00947E0E" w:rsidRPr="00923BF2">
        <w:rPr>
          <w:iCs/>
          <w:sz w:val="28"/>
          <w:szCs w:val="28"/>
        </w:rPr>
        <w:t>Мотз Г.А</w:t>
      </w:r>
      <w:r w:rsidR="00493D51">
        <w:rPr>
          <w:iCs/>
          <w:sz w:val="28"/>
          <w:szCs w:val="28"/>
        </w:rPr>
        <w:t>.</w:t>
      </w:r>
    </w:p>
    <w:p w14:paraId="5FC02459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693F5793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3E0F9C29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77E6B119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682514F9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71A28F43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045EF262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49854296" w14:textId="77777777" w:rsidR="00947E0E" w:rsidRDefault="00947E0E" w:rsidP="00947E0E">
      <w:pPr>
        <w:spacing w:after="160" w:line="259" w:lineRule="auto"/>
        <w:rPr>
          <w:sz w:val="28"/>
          <w:szCs w:val="28"/>
        </w:rPr>
      </w:pPr>
    </w:p>
    <w:p w14:paraId="18585C0C" w14:textId="77777777" w:rsidR="00947E0E" w:rsidRDefault="00947E0E" w:rsidP="00947E0E">
      <w:pPr>
        <w:spacing w:after="160" w:line="259" w:lineRule="auto"/>
        <w:rPr>
          <w:sz w:val="28"/>
          <w:szCs w:val="28"/>
        </w:rPr>
      </w:pPr>
    </w:p>
    <w:p w14:paraId="10CFECE3" w14:textId="77777777" w:rsidR="00947E0E" w:rsidRDefault="00947E0E" w:rsidP="00947E0E">
      <w:pPr>
        <w:spacing w:after="160" w:line="259" w:lineRule="auto"/>
        <w:rPr>
          <w:sz w:val="28"/>
          <w:szCs w:val="28"/>
        </w:rPr>
      </w:pPr>
    </w:p>
    <w:p w14:paraId="13BF809B" w14:textId="77777777" w:rsidR="00947E0E" w:rsidRPr="001B69C1" w:rsidRDefault="00947E0E" w:rsidP="00947E0E">
      <w:pPr>
        <w:spacing w:after="160" w:line="259" w:lineRule="auto"/>
        <w:jc w:val="center"/>
        <w:rPr>
          <w:sz w:val="28"/>
          <w:szCs w:val="28"/>
        </w:rPr>
      </w:pPr>
    </w:p>
    <w:p w14:paraId="34B5805E" w14:textId="77777777" w:rsidR="00947E0E" w:rsidRPr="00D95F7A" w:rsidRDefault="00947E0E" w:rsidP="00947E0E">
      <w:pPr>
        <w:spacing w:after="160" w:line="259" w:lineRule="auto"/>
        <w:jc w:val="center"/>
        <w:rPr>
          <w:rFonts w:eastAsia="Calibri"/>
          <w:sz w:val="28"/>
          <w:szCs w:val="28"/>
        </w:rPr>
      </w:pPr>
      <w:r>
        <w:rPr>
          <w:sz w:val="28"/>
          <w:szCs w:val="28"/>
        </w:rPr>
        <w:t>Самара, 2026</w:t>
      </w:r>
    </w:p>
    <w:p w14:paraId="320A699F" w14:textId="77777777" w:rsidR="00466139" w:rsidRDefault="00466139" w:rsidP="003B5E88">
      <w:pPr>
        <w:pStyle w:val="a7"/>
      </w:pPr>
      <w:bookmarkStart w:id="1" w:name="_Toc419299846"/>
      <w:bookmarkStart w:id="2" w:name="_Toc419300618"/>
      <w:bookmarkStart w:id="3" w:name="_Toc419322231"/>
      <w:bookmarkStart w:id="4" w:name="_Toc419495476"/>
      <w:bookmarkStart w:id="5" w:name="_Toc419495556"/>
      <w:bookmarkStart w:id="6" w:name="_Toc419495644"/>
      <w:bookmarkStart w:id="7" w:name="_Toc102385401"/>
      <w:bookmarkStart w:id="8" w:name="_Toc102388283"/>
      <w:bookmarkStart w:id="9" w:name="_Toc102389587"/>
      <w:bookmarkStart w:id="10" w:name="_Toc102425291"/>
      <w:bookmarkStart w:id="11" w:name="_Toc102485618"/>
      <w:r w:rsidRPr="00B9237C"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5482B993" w14:textId="2249C3AC" w:rsidR="008919A5" w:rsidRDefault="00F27874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0176777" w:history="1">
            <w:r w:rsidR="008919A5" w:rsidRPr="00D36DE5">
              <w:rPr>
                <w:rStyle w:val="Hyperlink"/>
              </w:rPr>
              <w:t>Введение</w:t>
            </w:r>
            <w:r w:rsidR="008919A5">
              <w:rPr>
                <w:webHidden/>
              </w:rPr>
              <w:tab/>
            </w:r>
            <w:r w:rsidR="008919A5">
              <w:rPr>
                <w:webHidden/>
              </w:rPr>
              <w:fldChar w:fldCharType="begin"/>
            </w:r>
            <w:r w:rsidR="008919A5">
              <w:rPr>
                <w:webHidden/>
              </w:rPr>
              <w:instrText xml:space="preserve"> PAGEREF _Toc230176777 \h </w:instrText>
            </w:r>
            <w:r w:rsidR="008919A5">
              <w:rPr>
                <w:webHidden/>
              </w:rPr>
            </w:r>
            <w:r w:rsidR="008919A5">
              <w:rPr>
                <w:webHidden/>
              </w:rPr>
              <w:fldChar w:fldCharType="separate"/>
            </w:r>
            <w:r w:rsidR="00F25FD3">
              <w:rPr>
                <w:webHidden/>
              </w:rPr>
              <w:t>3</w:t>
            </w:r>
            <w:r w:rsidR="008919A5">
              <w:rPr>
                <w:webHidden/>
              </w:rPr>
              <w:fldChar w:fldCharType="end"/>
            </w:r>
          </w:hyperlink>
        </w:p>
        <w:p w14:paraId="36161AD0" w14:textId="0F05766A" w:rsidR="008919A5" w:rsidRDefault="008919A5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76778" w:history="1">
            <w:r w:rsidRPr="00D36DE5">
              <w:rPr>
                <w:rStyle w:val="Hyperlink"/>
              </w:rPr>
              <w:t>1 Архитектура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_Toc230176778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5FD3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90F724F" w14:textId="0FE69E8D" w:rsidR="008919A5" w:rsidRDefault="008919A5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76779" w:history="1">
            <w:r w:rsidRPr="00D36DE5">
              <w:rPr>
                <w:rStyle w:val="Hyperlink"/>
              </w:rPr>
              <w:t>2 Внутренняя 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_Toc230176779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5FD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A104E3" w14:textId="1C2EBBE0" w:rsidR="008919A5" w:rsidRDefault="008919A5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76780" w:history="1">
            <w:r w:rsidRPr="00D36DE5">
              <w:rPr>
                <w:rStyle w:val="Hyperlink"/>
              </w:rPr>
              <w:t>3 Инструкция по установке/запуску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_Toc230176780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5FD3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C45372E" w14:textId="0077B0FD" w:rsidR="008919A5" w:rsidRDefault="008919A5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76781" w:history="1">
            <w:r w:rsidRPr="00D36DE5">
              <w:rPr>
                <w:rStyle w:val="Hyperlink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_Toc230176781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5FD3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662BAD2" w14:textId="0C764C77" w:rsidR="008919A5" w:rsidRDefault="008919A5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76782" w:history="1">
            <w:r w:rsidRPr="00D36DE5">
              <w:rPr>
                <w:rStyle w:val="Hyperlink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_Toc230176782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5FD3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4A605B2" w14:textId="53797250" w:rsidR="008919A5" w:rsidRDefault="008919A5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76783" w:history="1">
            <w:r w:rsidRPr="00D36DE5">
              <w:rPr>
                <w:rStyle w:val="Hyperlink"/>
              </w:rPr>
              <w:t>Приложение А Ссылки на проект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_Toc230176783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5FD3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0355DCC" w14:textId="77777777" w:rsidR="00F27874" w:rsidRPr="00FD445E" w:rsidRDefault="00F27874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0A5C36AD" w14:textId="77777777" w:rsidR="00B32E78" w:rsidRPr="00FD445E" w:rsidRDefault="00B32E78" w:rsidP="009F6673">
      <w:pPr>
        <w:pStyle w:val="1-"/>
      </w:pPr>
    </w:p>
    <w:p w14:paraId="0EAA3CFA" w14:textId="77777777" w:rsidR="00AE7E3C" w:rsidRDefault="00AE7E3C" w:rsidP="00327C75">
      <w:pPr>
        <w:pStyle w:val="a3"/>
      </w:pPr>
      <w:bookmarkStart w:id="12" w:name="_Toc230176777"/>
      <w:r>
        <w:lastRenderedPageBreak/>
        <w:t>Введение</w:t>
      </w:r>
      <w:bookmarkEnd w:id="12"/>
    </w:p>
    <w:p w14:paraId="677C5102" w14:textId="0F27C32B" w:rsidR="00E435E4" w:rsidRDefault="00973D81" w:rsidP="00E435E4">
      <w:pPr>
        <w:pStyle w:val="1-"/>
        <w:rPr>
          <w:iCs/>
        </w:rPr>
      </w:pPr>
      <w:r>
        <w:rPr>
          <w:iCs/>
        </w:rPr>
        <w:t>Целью работы</w:t>
      </w:r>
      <w:r w:rsidR="00127F77" w:rsidRPr="00127F77">
        <w:rPr>
          <w:iCs/>
        </w:rPr>
        <w:t xml:space="preserve"> является проектирование и разработка консольного ETL-приложения на языке Python для автоматизации сбора, анализа и параллельной обработки данных из цифровой коллекции Музея искусств Метрополитен (The Met).</w:t>
      </w:r>
    </w:p>
    <w:p w14:paraId="63C335EA" w14:textId="5C99B56E" w:rsidR="00C62663" w:rsidRDefault="00C62663" w:rsidP="00E435E4">
      <w:pPr>
        <w:pStyle w:val="1-"/>
        <w:rPr>
          <w:iCs/>
        </w:rPr>
      </w:pPr>
      <w:r>
        <w:rPr>
          <w:iCs/>
        </w:rPr>
        <w:t xml:space="preserve">Проект разрабатывался поэтапно в ходе нескольких лабораторных работ. Требования к </w:t>
      </w:r>
      <w:r w:rsidR="00162DA9">
        <w:rPr>
          <w:iCs/>
        </w:rPr>
        <w:t xml:space="preserve">итоговой </w:t>
      </w:r>
      <w:r>
        <w:rPr>
          <w:iCs/>
        </w:rPr>
        <w:t>системе следующие:</w:t>
      </w:r>
    </w:p>
    <w:p w14:paraId="15862795" w14:textId="7BB70688" w:rsidR="00C62663" w:rsidRDefault="00613F26" w:rsidP="00C62663">
      <w:pPr>
        <w:pStyle w:val="1-"/>
        <w:numPr>
          <w:ilvl w:val="6"/>
          <w:numId w:val="32"/>
        </w:numPr>
        <w:rPr>
          <w:iCs/>
        </w:rPr>
      </w:pPr>
      <w:r>
        <w:rPr>
          <w:iCs/>
        </w:rPr>
        <w:t>Р</w:t>
      </w:r>
      <w:r w:rsidR="00755704" w:rsidRPr="00755704">
        <w:rPr>
          <w:iCs/>
        </w:rPr>
        <w:t>еализация на базе массивов NumPy алгоритмов перевода графики в полутоновый формат, пространственной свёртки, сглаживания Гаусса и выделения контуров Собеля. Валидация результатов и замер времени в сравнении с аналогами из OpenCV.</w:t>
      </w:r>
    </w:p>
    <w:p w14:paraId="4BF9FE76" w14:textId="60E6D7A6" w:rsidR="00A61A87" w:rsidRDefault="00A61A87" w:rsidP="00C62663">
      <w:pPr>
        <w:pStyle w:val="1-"/>
        <w:numPr>
          <w:ilvl w:val="6"/>
          <w:numId w:val="32"/>
        </w:numPr>
        <w:rPr>
          <w:iCs/>
        </w:rPr>
      </w:pPr>
      <w:r>
        <w:rPr>
          <w:iCs/>
        </w:rPr>
        <w:t>Логика описана</w:t>
      </w:r>
      <w:r w:rsidRPr="00A61A87">
        <w:rPr>
          <w:iCs/>
        </w:rPr>
        <w:t xml:space="preserve"> в защищенны</w:t>
      </w:r>
      <w:r>
        <w:rPr>
          <w:iCs/>
        </w:rPr>
        <w:t>х</w:t>
      </w:r>
      <w:r w:rsidRPr="00A61A87">
        <w:rPr>
          <w:iCs/>
        </w:rPr>
        <w:t xml:space="preserve"> класс</w:t>
      </w:r>
      <w:r>
        <w:rPr>
          <w:iCs/>
        </w:rPr>
        <w:t>ах</w:t>
      </w:r>
      <w:r w:rsidRPr="00A61A87">
        <w:rPr>
          <w:iCs/>
        </w:rPr>
        <w:t xml:space="preserve"> (Artwork и ImageProcessor) с применением оптимизации памяти (</w:t>
      </w:r>
      <w:r w:rsidRPr="007B7805">
        <w:rPr>
          <w:iCs/>
        </w:rPr>
        <w:t>slots</w:t>
      </w:r>
      <w:r w:rsidRPr="00A61A87">
        <w:rPr>
          <w:iCs/>
        </w:rPr>
        <w:t>), датаклассов, декораторов для профилирования времени и строгой аннотации типов.</w:t>
      </w:r>
    </w:p>
    <w:p w14:paraId="120C95B2" w14:textId="4C3E8783" w:rsidR="00DF2186" w:rsidRDefault="00DF2186" w:rsidP="00C62663">
      <w:pPr>
        <w:pStyle w:val="1-"/>
        <w:numPr>
          <w:ilvl w:val="6"/>
          <w:numId w:val="32"/>
        </w:numPr>
        <w:rPr>
          <w:iCs/>
        </w:rPr>
      </w:pPr>
      <w:r>
        <w:rPr>
          <w:iCs/>
        </w:rPr>
        <w:t>А</w:t>
      </w:r>
      <w:r w:rsidRPr="00DF2186">
        <w:rPr>
          <w:iCs/>
        </w:rPr>
        <w:t>налитический модуль оптимизирован под файлы произвольно большого размера. Он обрабатывает многострочный датасет MetObjects.csv в один проход без перегрузки оперативной памяти за счет чанкинга в Pandas и цепочки последовательных генераторов, выводя графики в Matplotlib.</w:t>
      </w:r>
    </w:p>
    <w:p w14:paraId="49F71DE3" w14:textId="14851D75" w:rsidR="00DF2186" w:rsidRDefault="00DF2186" w:rsidP="00C62663">
      <w:pPr>
        <w:pStyle w:val="1-"/>
        <w:numPr>
          <w:ilvl w:val="6"/>
          <w:numId w:val="32"/>
        </w:numPr>
        <w:rPr>
          <w:iCs/>
        </w:rPr>
      </w:pPr>
      <w:r>
        <w:rPr>
          <w:iCs/>
        </w:rPr>
        <w:t>М</w:t>
      </w:r>
      <w:r w:rsidRPr="00DF2186">
        <w:rPr>
          <w:iCs/>
        </w:rPr>
        <w:t>ассовое скачивание метаданных и картинок через API реализовано асинхронно (aiohttp и aiofiles), в то время как тяжелая математическая обработка изображений (свёртка) параллелизуется по ядрам процессора с помощью multiprocessing.</w:t>
      </w:r>
    </w:p>
    <w:p w14:paraId="4D0D4134" w14:textId="173CA65F" w:rsidR="00DF2186" w:rsidRPr="00127F77" w:rsidRDefault="00DF2186" w:rsidP="00C62663">
      <w:pPr>
        <w:pStyle w:val="1-"/>
        <w:numPr>
          <w:ilvl w:val="6"/>
          <w:numId w:val="32"/>
        </w:numPr>
        <w:rPr>
          <w:iCs/>
        </w:rPr>
      </w:pPr>
      <w:r>
        <w:rPr>
          <w:iCs/>
        </w:rPr>
        <w:t>У</w:t>
      </w:r>
      <w:r w:rsidRPr="00DF2186">
        <w:rPr>
          <w:iCs/>
        </w:rPr>
        <w:t xml:space="preserve">правление системой осуществляется через полноценный CLI-интерфейс (cli.py), процессы сопровождаются гибким логированием (кратко уровня INFO в консоль, детально уровня DEBUG с указанием PID процессов и строк кода </w:t>
      </w:r>
      <w:r w:rsidR="00922553">
        <w:rPr>
          <w:iCs/>
        </w:rPr>
        <w:t>-</w:t>
      </w:r>
      <w:r w:rsidRPr="00DF2186">
        <w:rPr>
          <w:iCs/>
        </w:rPr>
        <w:t xml:space="preserve"> в файл app.log), а сам проект оформлен в виде готового пакета и опубликован на TestPyPI.</w:t>
      </w:r>
    </w:p>
    <w:p w14:paraId="273CA793" w14:textId="5702DB53" w:rsidR="006E213F" w:rsidRDefault="00E435E4" w:rsidP="0079721D">
      <w:pPr>
        <w:pStyle w:val="1"/>
      </w:pPr>
      <w:bookmarkStart w:id="13" w:name="_Toc230176778"/>
      <w:r w:rsidRPr="00E435E4">
        <w:lastRenderedPageBreak/>
        <w:t>Архитектура проекта</w:t>
      </w:r>
      <w:bookmarkEnd w:id="13"/>
    </w:p>
    <w:p w14:paraId="58E1083F" w14:textId="77777777" w:rsidR="00AA0EDA" w:rsidRDefault="00AA0EDA" w:rsidP="0079721D">
      <w:pPr>
        <w:pStyle w:val="1-"/>
        <w:ind w:firstLine="0"/>
      </w:pPr>
      <w:r>
        <w:t>Лабораторная работа 1:</w:t>
      </w:r>
    </w:p>
    <w:p w14:paraId="68A4A9E9" w14:textId="532280F4" w:rsidR="00690927" w:rsidRPr="004C4429" w:rsidRDefault="00AA0EDA" w:rsidP="00690927">
      <w:pPr>
        <w:pStyle w:val="1-"/>
        <w:ind w:firstLine="708"/>
      </w:pPr>
      <w:r>
        <w:t xml:space="preserve">Логика программы разделена на модули </w:t>
      </w:r>
      <w:r>
        <w:rPr>
          <w:lang w:val="en-US"/>
        </w:rPr>
        <w:t>image</w:t>
      </w:r>
      <w:r w:rsidRPr="00690927">
        <w:t>_</w:t>
      </w:r>
      <w:r>
        <w:rPr>
          <w:lang w:val="en-US"/>
        </w:rPr>
        <w:t>processing</w:t>
      </w:r>
      <w:r w:rsidRPr="00690927">
        <w:t>.</w:t>
      </w:r>
      <w:proofErr w:type="spellStart"/>
      <w:r>
        <w:rPr>
          <w:lang w:val="en-US"/>
        </w:rPr>
        <w:t>py</w:t>
      </w:r>
      <w:proofErr w:type="spellEnd"/>
      <w:r w:rsidRPr="00690927">
        <w:t xml:space="preserve">, </w:t>
      </w:r>
      <w:proofErr w:type="spellStart"/>
      <w:r>
        <w:rPr>
          <w:lang w:val="en-US"/>
        </w:rPr>
        <w:t>api</w:t>
      </w:r>
      <w:proofErr w:type="spellEnd"/>
      <w:r w:rsidRPr="00690927">
        <w:t>_</w:t>
      </w:r>
      <w:r>
        <w:rPr>
          <w:lang w:val="en-US"/>
        </w:rPr>
        <w:t>utils</w:t>
      </w:r>
      <w:r w:rsidRPr="00690927">
        <w:t>.</w:t>
      </w:r>
      <w:proofErr w:type="spellStart"/>
      <w:r>
        <w:rPr>
          <w:lang w:val="en-US"/>
        </w:rPr>
        <w:t>py</w:t>
      </w:r>
      <w:proofErr w:type="spellEnd"/>
      <w:r w:rsidRPr="00690927">
        <w:t xml:space="preserve">, </w:t>
      </w:r>
      <w:r>
        <w:rPr>
          <w:lang w:val="en-US"/>
        </w:rPr>
        <w:t>files</w:t>
      </w:r>
      <w:r w:rsidRPr="00690927">
        <w:t>_</w:t>
      </w:r>
      <w:r>
        <w:rPr>
          <w:lang w:val="en-US"/>
        </w:rPr>
        <w:t>utils</w:t>
      </w:r>
      <w:r w:rsidRPr="00690927">
        <w:t>.</w:t>
      </w:r>
      <w:proofErr w:type="spellStart"/>
      <w:r>
        <w:rPr>
          <w:lang w:val="en-US"/>
        </w:rPr>
        <w:t>py</w:t>
      </w:r>
      <w:proofErr w:type="spellEnd"/>
      <w:r w:rsidRPr="00690927">
        <w:t xml:space="preserve">, </w:t>
      </w:r>
      <w:r>
        <w:rPr>
          <w:lang w:val="en-US"/>
        </w:rPr>
        <w:t>utils</w:t>
      </w:r>
      <w:r w:rsidRPr="00690927">
        <w:t>.</w:t>
      </w:r>
      <w:proofErr w:type="spellStart"/>
      <w:r>
        <w:rPr>
          <w:lang w:val="en-US"/>
        </w:rPr>
        <w:t>py</w:t>
      </w:r>
      <w:proofErr w:type="spellEnd"/>
      <w:r w:rsidRPr="00690927">
        <w:t>.</w:t>
      </w:r>
      <w:r w:rsidR="004C4429">
        <w:t xml:space="preserve"> Модуль </w:t>
      </w:r>
      <w:r w:rsidR="004C4429">
        <w:rPr>
          <w:lang w:val="en-US"/>
        </w:rPr>
        <w:t>main</w:t>
      </w:r>
      <w:r w:rsidR="004C4429" w:rsidRPr="004C4429">
        <w:t>.</w:t>
      </w:r>
      <w:proofErr w:type="spellStart"/>
      <w:r w:rsidR="004C4429">
        <w:rPr>
          <w:lang w:val="en-US"/>
        </w:rPr>
        <w:t>py</w:t>
      </w:r>
      <w:proofErr w:type="spellEnd"/>
      <w:r w:rsidR="004C4429">
        <w:t xml:space="preserve"> служит точкой входа в программу и является координатором основной логики.</w:t>
      </w:r>
    </w:p>
    <w:p w14:paraId="4AC00B92" w14:textId="008C91E9" w:rsidR="00947E0E" w:rsidRDefault="00012D67" w:rsidP="00012D67">
      <w:pPr>
        <w:pStyle w:val="1-"/>
        <w:ind w:firstLine="708"/>
      </w:pPr>
      <w:r>
        <w:t>Модуль</w:t>
      </w:r>
      <w:r w:rsidRPr="00012D67">
        <w:t xml:space="preserve"> </w:t>
      </w:r>
      <w:r>
        <w:rPr>
          <w:lang w:val="en-US"/>
        </w:rPr>
        <w:t>image</w:t>
      </w:r>
      <w:r w:rsidRPr="00012D67">
        <w:t>_</w:t>
      </w:r>
      <w:r>
        <w:rPr>
          <w:lang w:val="en-US"/>
        </w:rPr>
        <w:t>processing</w:t>
      </w:r>
      <w:r w:rsidRPr="00012D67">
        <w:t>.</w:t>
      </w:r>
      <w:proofErr w:type="spellStart"/>
      <w:r>
        <w:rPr>
          <w:lang w:val="en-US"/>
        </w:rPr>
        <w:t>py</w:t>
      </w:r>
      <w:proofErr w:type="spellEnd"/>
      <w:r w:rsidRPr="00012D67">
        <w:t xml:space="preserve"> </w:t>
      </w:r>
      <w:r>
        <w:t>отвечает</w:t>
      </w:r>
      <w:r w:rsidRPr="00012D67">
        <w:t xml:space="preserve"> </w:t>
      </w:r>
      <w:r>
        <w:t>за обработку изображения и содержит необходимые для этого функции</w:t>
      </w:r>
      <w:r w:rsidR="00392F4E" w:rsidRPr="00392F4E">
        <w:t xml:space="preserve"> </w:t>
      </w:r>
      <w:r w:rsidR="00392F4E">
        <w:t xml:space="preserve">свёртки, полутонирования, дизеринг </w:t>
      </w:r>
      <w:r w:rsidR="00392F4E" w:rsidRPr="00392F4E">
        <w:t>Флойда-Штайнберга</w:t>
      </w:r>
      <w:r w:rsidR="00392F4E">
        <w:t xml:space="preserve"> и вспомогательную функцию для создания матрицы Гаусса необходимой размерности.</w:t>
      </w:r>
    </w:p>
    <w:p w14:paraId="136B19B9" w14:textId="77777777" w:rsidR="00465FA1" w:rsidRDefault="00465FA1" w:rsidP="00012D67">
      <w:pPr>
        <w:pStyle w:val="1-"/>
        <w:ind w:firstLine="708"/>
      </w:pPr>
      <w:r>
        <w:t xml:space="preserve">Модуль </w:t>
      </w:r>
      <w:proofErr w:type="spellStart"/>
      <w:r>
        <w:rPr>
          <w:lang w:val="en-US"/>
        </w:rPr>
        <w:t>api</w:t>
      </w:r>
      <w:proofErr w:type="spellEnd"/>
      <w:r w:rsidRPr="00465FA1">
        <w:t>_</w:t>
      </w:r>
      <w:r>
        <w:rPr>
          <w:lang w:val="en-US"/>
        </w:rPr>
        <w:t>utils</w:t>
      </w:r>
      <w:r>
        <w:t xml:space="preserve"> содержит логику обращения к </w:t>
      </w:r>
      <w:r>
        <w:rPr>
          <w:lang w:val="en-US"/>
        </w:rPr>
        <w:t>API</w:t>
      </w:r>
      <w:r>
        <w:t>, скачивания изображений и метаданных.</w:t>
      </w:r>
    </w:p>
    <w:p w14:paraId="288F66C2" w14:textId="0E853133" w:rsidR="00465FA1" w:rsidRPr="00E949EB" w:rsidRDefault="00465FA1" w:rsidP="00012D67">
      <w:pPr>
        <w:pStyle w:val="1-"/>
        <w:ind w:firstLine="708"/>
      </w:pPr>
      <w:r>
        <w:t>В</w:t>
      </w:r>
      <w:r w:rsidRPr="00465FA1">
        <w:t xml:space="preserve"> </w:t>
      </w:r>
      <w:r>
        <w:t>модуле</w:t>
      </w:r>
      <w:r w:rsidRPr="00465FA1">
        <w:t xml:space="preserve"> </w:t>
      </w:r>
      <w:r>
        <w:rPr>
          <w:lang w:val="en-US"/>
        </w:rPr>
        <w:t>files</w:t>
      </w:r>
      <w:r w:rsidRPr="00465FA1">
        <w:t>_</w:t>
      </w:r>
      <w:r>
        <w:rPr>
          <w:lang w:val="en-US"/>
        </w:rPr>
        <w:t>utils</w:t>
      </w:r>
      <w:r w:rsidRPr="00465FA1">
        <w:t>.</w:t>
      </w:r>
      <w:proofErr w:type="spellStart"/>
      <w:r>
        <w:rPr>
          <w:lang w:val="en-US"/>
        </w:rPr>
        <w:t>py</w:t>
      </w:r>
      <w:proofErr w:type="spellEnd"/>
      <w:r w:rsidRPr="00465FA1">
        <w:t xml:space="preserve">  </w:t>
      </w:r>
      <w:r>
        <w:t>описан функционал работы с файлами, сохранение изображений и метаданных в указанные директории.</w:t>
      </w:r>
    </w:p>
    <w:p w14:paraId="2E89A1CA" w14:textId="7914C1E4" w:rsidR="000F54B9" w:rsidRDefault="000F54B9" w:rsidP="00012D67">
      <w:pPr>
        <w:pStyle w:val="1-"/>
        <w:ind w:firstLine="708"/>
      </w:pPr>
      <w:r>
        <w:t>Модуль</w:t>
      </w:r>
      <w:r w:rsidRPr="000F54B9">
        <w:t xml:space="preserve"> </w:t>
      </w:r>
      <w:r>
        <w:rPr>
          <w:lang w:val="en-US"/>
        </w:rPr>
        <w:t>utils</w:t>
      </w:r>
      <w:r w:rsidRPr="000F54B9">
        <w:t>.</w:t>
      </w:r>
      <w:proofErr w:type="spellStart"/>
      <w:r>
        <w:rPr>
          <w:lang w:val="en-US"/>
        </w:rPr>
        <w:t>py</w:t>
      </w:r>
      <w:proofErr w:type="spellEnd"/>
      <w:r w:rsidRPr="000F54B9">
        <w:t xml:space="preserve"> </w:t>
      </w:r>
      <w:r>
        <w:t>содержит</w:t>
      </w:r>
      <w:r w:rsidRPr="000F54B9">
        <w:t xml:space="preserve"> </w:t>
      </w:r>
      <w:r>
        <w:t>декоратор</w:t>
      </w:r>
      <w:r w:rsidRPr="000F54B9">
        <w:t xml:space="preserve"> </w:t>
      </w:r>
      <w:r>
        <w:rPr>
          <w:lang w:val="en-US"/>
        </w:rPr>
        <w:t>measure</w:t>
      </w:r>
      <w:r w:rsidRPr="000F54B9">
        <w:t>_</w:t>
      </w:r>
      <w:r>
        <w:rPr>
          <w:lang w:val="en-US"/>
        </w:rPr>
        <w:t>time</w:t>
      </w:r>
      <w:r w:rsidRPr="000F54B9">
        <w:t xml:space="preserve"> </w:t>
      </w:r>
      <w:r>
        <w:t>для</w:t>
      </w:r>
      <w:r w:rsidRPr="000F54B9">
        <w:t xml:space="preserve"> </w:t>
      </w:r>
      <w:r>
        <w:t xml:space="preserve">замера времени работы </w:t>
      </w:r>
      <w:r w:rsidR="00E15590">
        <w:t>кода.</w:t>
      </w:r>
    </w:p>
    <w:p w14:paraId="476DF16C" w14:textId="77777777" w:rsidR="004A4F77" w:rsidRDefault="004A4F77" w:rsidP="00012D67">
      <w:pPr>
        <w:pStyle w:val="1-"/>
        <w:ind w:firstLine="708"/>
      </w:pPr>
    </w:p>
    <w:p w14:paraId="52007648" w14:textId="144BAAA8" w:rsidR="004A4F77" w:rsidRDefault="004A4F77" w:rsidP="00012D67">
      <w:pPr>
        <w:pStyle w:val="1-"/>
        <w:ind w:firstLine="708"/>
      </w:pPr>
      <w:r>
        <w:t>Лабораторная работа 2:</w:t>
      </w:r>
    </w:p>
    <w:p w14:paraId="38387078" w14:textId="6FDF0931" w:rsidR="004A4F77" w:rsidRPr="00E949EB" w:rsidRDefault="00391991" w:rsidP="00012D67">
      <w:pPr>
        <w:pStyle w:val="1-"/>
        <w:ind w:firstLine="708"/>
      </w:pPr>
      <w:r>
        <w:t>Программа перенесена на парадигму ООП. Логика</w:t>
      </w:r>
      <w:r w:rsidRPr="00391991">
        <w:rPr>
          <w:lang w:val="en-US"/>
        </w:rPr>
        <w:t xml:space="preserve"> </w:t>
      </w:r>
      <w:r>
        <w:t>инкапсулирована</w:t>
      </w:r>
      <w:r w:rsidRPr="00391991">
        <w:rPr>
          <w:lang w:val="en-US"/>
        </w:rPr>
        <w:t xml:space="preserve"> </w:t>
      </w:r>
      <w:r>
        <w:t>в</w:t>
      </w:r>
      <w:r w:rsidRPr="00391991">
        <w:rPr>
          <w:lang w:val="en-US"/>
        </w:rPr>
        <w:t xml:space="preserve"> </w:t>
      </w:r>
      <w:r>
        <w:t>классах</w:t>
      </w:r>
      <w:r w:rsidRPr="00391991">
        <w:rPr>
          <w:lang w:val="en-US"/>
        </w:rPr>
        <w:t xml:space="preserve"> </w:t>
      </w:r>
      <w:proofErr w:type="spellStart"/>
      <w:r>
        <w:rPr>
          <w:lang w:val="en-US"/>
        </w:rPr>
        <w:t>ApiProvider</w:t>
      </w:r>
      <w:proofErr w:type="spellEnd"/>
      <w:r w:rsidRPr="00391991">
        <w:rPr>
          <w:lang w:val="en-US"/>
        </w:rPr>
        <w:t xml:space="preserve">, </w:t>
      </w:r>
      <w:r>
        <w:rPr>
          <w:lang w:val="en-US"/>
        </w:rPr>
        <w:t>Artwork</w:t>
      </w:r>
      <w:r w:rsidRPr="00391991">
        <w:rPr>
          <w:lang w:val="en-US"/>
        </w:rPr>
        <w:t xml:space="preserve">, </w:t>
      </w:r>
      <w:proofErr w:type="spellStart"/>
      <w:r>
        <w:rPr>
          <w:lang w:val="en-US"/>
        </w:rPr>
        <w:t>DataProvider</w:t>
      </w:r>
      <w:proofErr w:type="spellEnd"/>
      <w:r w:rsidR="00217DBE" w:rsidRPr="00217DBE">
        <w:rPr>
          <w:lang w:val="en-US"/>
        </w:rPr>
        <w:t xml:space="preserve"> </w:t>
      </w:r>
      <w:r w:rsidR="00217DBE">
        <w:t>и</w:t>
      </w:r>
      <w:r w:rsidR="00217DBE" w:rsidRPr="00217DBE">
        <w:rPr>
          <w:lang w:val="en-US"/>
        </w:rPr>
        <w:t xml:space="preserve"> </w:t>
      </w:r>
      <w:r>
        <w:rPr>
          <w:lang w:val="en-US"/>
        </w:rPr>
        <w:t>ImageProcessor</w:t>
      </w:r>
      <w:r w:rsidRPr="00391991">
        <w:rPr>
          <w:lang w:val="en-US"/>
        </w:rPr>
        <w:t>.</w:t>
      </w:r>
      <w:r w:rsidR="006622BA">
        <w:rPr>
          <w:lang w:val="en-US"/>
        </w:rPr>
        <w:t xml:space="preserve"> </w:t>
      </w:r>
      <w:r w:rsidR="006622BA">
        <w:t xml:space="preserve">Модуль </w:t>
      </w:r>
      <w:r w:rsidR="006622BA">
        <w:rPr>
          <w:lang w:val="en-US"/>
        </w:rPr>
        <w:t>main</w:t>
      </w:r>
      <w:r w:rsidR="006622BA" w:rsidRPr="00E949EB">
        <w:t>.</w:t>
      </w:r>
      <w:proofErr w:type="spellStart"/>
      <w:r w:rsidR="006622BA">
        <w:rPr>
          <w:lang w:val="en-US"/>
        </w:rPr>
        <w:t>py</w:t>
      </w:r>
      <w:proofErr w:type="spellEnd"/>
      <w:r w:rsidR="006622BA" w:rsidRPr="00E949EB">
        <w:t xml:space="preserve"> </w:t>
      </w:r>
      <w:r w:rsidR="006622BA">
        <w:t>служит точкой входа в программу.</w:t>
      </w:r>
    </w:p>
    <w:p w14:paraId="2A50030D" w14:textId="36D9FC34" w:rsidR="00E418C8" w:rsidRDefault="00E418C8" w:rsidP="00E418C8">
      <w:pPr>
        <w:pStyle w:val="1-"/>
        <w:ind w:firstLine="708"/>
      </w:pPr>
      <w:r>
        <w:t xml:space="preserve">Класс </w:t>
      </w:r>
      <w:r>
        <w:rPr>
          <w:lang w:val="en-US"/>
        </w:rPr>
        <w:t>Artwork</w:t>
      </w:r>
      <w:r w:rsidRPr="00E418C8">
        <w:t xml:space="preserve"> </w:t>
      </w:r>
      <w:r>
        <w:t>инкапсулирует</w:t>
      </w:r>
      <w:r w:rsidR="008B65B5">
        <w:t xml:space="preserve"> методы обработки изображения и само</w:t>
      </w:r>
      <w:r>
        <w:t xml:space="preserve"> скач</w:t>
      </w:r>
      <w:r w:rsidR="00C7429C">
        <w:t>а</w:t>
      </w:r>
      <w:r>
        <w:t>нное изображение (в виде Numpy-массива) и его метаданные</w:t>
      </w:r>
      <w:r w:rsidR="00AB1582">
        <w:t>, перегружает методы сложения изображения и метод преобразования в строку.</w:t>
      </w:r>
    </w:p>
    <w:p w14:paraId="4DD736CD" w14:textId="6B5A1427" w:rsidR="00B06522" w:rsidRDefault="00B06522" w:rsidP="00E418C8">
      <w:pPr>
        <w:pStyle w:val="1-"/>
        <w:ind w:firstLine="708"/>
      </w:pPr>
      <w:r>
        <w:t xml:space="preserve">Класс </w:t>
      </w:r>
      <w:r>
        <w:rPr>
          <w:lang w:val="en-US"/>
        </w:rPr>
        <w:t>ImageProcessor</w:t>
      </w:r>
      <w:r>
        <w:t xml:space="preserve"> содержит операции обработки изображения из Лабораторной работы 1, а также управляет процессом обработки </w:t>
      </w:r>
      <w:r w:rsidR="00BA006C">
        <w:t>изображений</w:t>
      </w:r>
      <w:r>
        <w:t>.</w:t>
      </w:r>
      <w:r w:rsidR="000966C8">
        <w:t xml:space="preserve"> Работает с объектами класса </w:t>
      </w:r>
      <w:r w:rsidR="000966C8">
        <w:rPr>
          <w:lang w:val="en-US"/>
        </w:rPr>
        <w:t>Artwork</w:t>
      </w:r>
      <w:r w:rsidR="000966C8">
        <w:t>.</w:t>
      </w:r>
    </w:p>
    <w:p w14:paraId="30F094B2" w14:textId="5885B9B6" w:rsidR="00BA006C" w:rsidRDefault="00BA006C" w:rsidP="00E418C8">
      <w:pPr>
        <w:pStyle w:val="1-"/>
        <w:ind w:firstLine="708"/>
      </w:pPr>
      <w:r>
        <w:t xml:space="preserve">Класс </w:t>
      </w:r>
      <w:proofErr w:type="spellStart"/>
      <w:r>
        <w:rPr>
          <w:lang w:val="en-US"/>
        </w:rPr>
        <w:t>ApiProvider</w:t>
      </w:r>
      <w:proofErr w:type="spellEnd"/>
      <w:r w:rsidR="00BB72BB">
        <w:t xml:space="preserve"> ответственен за обращение к </w:t>
      </w:r>
      <w:r w:rsidR="00BB72BB">
        <w:rPr>
          <w:lang w:val="en-US"/>
        </w:rPr>
        <w:t>API</w:t>
      </w:r>
      <w:r w:rsidR="00BB72BB" w:rsidRPr="00BB72BB">
        <w:t xml:space="preserve"> </w:t>
      </w:r>
      <w:r w:rsidR="00BB72BB">
        <w:t>и скачивание изображений.</w:t>
      </w:r>
    </w:p>
    <w:p w14:paraId="6C01FABF" w14:textId="6BCD42BA" w:rsidR="003C14DC" w:rsidRDefault="003C14DC" w:rsidP="00E418C8">
      <w:pPr>
        <w:pStyle w:val="1-"/>
        <w:ind w:firstLine="708"/>
      </w:pPr>
      <w:r>
        <w:lastRenderedPageBreak/>
        <w:t xml:space="preserve">Класс </w:t>
      </w:r>
      <w:proofErr w:type="spellStart"/>
      <w:r>
        <w:rPr>
          <w:lang w:val="en-US"/>
        </w:rPr>
        <w:t>DataProvider</w:t>
      </w:r>
      <w:proofErr w:type="spellEnd"/>
      <w:r>
        <w:t xml:space="preserve"> инкапсулирует логику сохранения изображени</w:t>
      </w:r>
      <w:r w:rsidR="00A5059B">
        <w:t>й</w:t>
      </w:r>
      <w:r>
        <w:t xml:space="preserve"> и метаданных.</w:t>
      </w:r>
    </w:p>
    <w:p w14:paraId="37A6B74C" w14:textId="77777777" w:rsidR="00861D8A" w:rsidRDefault="00861D8A" w:rsidP="00E418C8">
      <w:pPr>
        <w:pStyle w:val="1-"/>
        <w:ind w:firstLine="708"/>
      </w:pPr>
    </w:p>
    <w:p w14:paraId="5809F2D7" w14:textId="718ECABA" w:rsidR="00861D8A" w:rsidRDefault="00861D8A" w:rsidP="00E418C8">
      <w:pPr>
        <w:pStyle w:val="1-"/>
        <w:ind w:firstLine="708"/>
      </w:pPr>
      <w:r>
        <w:t>Лабораторная работа 3:</w:t>
      </w:r>
    </w:p>
    <w:p w14:paraId="547039D8" w14:textId="1D61F9FB" w:rsidR="00861D8A" w:rsidRDefault="00BA75EA" w:rsidP="00E418C8">
      <w:pPr>
        <w:pStyle w:val="1-"/>
        <w:ind w:firstLine="708"/>
      </w:pPr>
      <w:r>
        <w:t xml:space="preserve">Добавлен модуль </w:t>
      </w:r>
      <w:r w:rsidRPr="00BA75EA">
        <w:t>aggregations.py, который отвечает за аналитическую обработку данных, а модуль main.py выступает в роли координатора выполнения пайплайна.</w:t>
      </w:r>
      <w:r>
        <w:t xml:space="preserve"> </w:t>
      </w:r>
      <w:r w:rsidRPr="00BA75EA">
        <w:t>Архитектура решения оптимизирована под обработку файлов большого объема в один проход без перегрузки оперативной памяти.</w:t>
      </w:r>
    </w:p>
    <w:p w14:paraId="040751B8" w14:textId="79D60C07" w:rsidR="002F17E7" w:rsidRDefault="002F17E7" w:rsidP="00E418C8">
      <w:pPr>
        <w:pStyle w:val="1-"/>
        <w:ind w:firstLine="708"/>
      </w:pPr>
      <w:r w:rsidRPr="002F17E7">
        <w:t>Модуль aggregations.py реализует конвейер обработки данных (пайплайн) на базе цепочки последовательных генераторов:</w:t>
      </w:r>
    </w:p>
    <w:p w14:paraId="274B3B94" w14:textId="524DEF97" w:rsidR="002F17E7" w:rsidRPr="002F17E7" w:rsidRDefault="002F17E7" w:rsidP="002F17E7">
      <w:pPr>
        <w:pStyle w:val="1-"/>
        <w:ind w:firstLine="708"/>
      </w:pPr>
      <w:r w:rsidRPr="002F17E7">
        <w:t>Функция read_chunks осуществляет потоковое чтение MetObjects.csv частями с помощью pandas.read_csv() и параметра chunksize.</w:t>
      </w:r>
    </w:p>
    <w:p w14:paraId="0C395EA2" w14:textId="03277B11" w:rsidR="002F17E7" w:rsidRPr="002F17E7" w:rsidRDefault="002F17E7" w:rsidP="002F17E7">
      <w:pPr>
        <w:pStyle w:val="1-"/>
        <w:ind w:firstLine="708"/>
      </w:pPr>
      <w:r w:rsidRPr="002F17E7">
        <w:t>Функция clean_and_calc_chunks фильтрует пропуски, приводит даты к числовому типу и вычисляет длительность создания объектов.</w:t>
      </w:r>
    </w:p>
    <w:p w14:paraId="0FF0135E" w14:textId="1CA8F15A" w:rsidR="002F17E7" w:rsidRPr="002F17E7" w:rsidRDefault="002F17E7" w:rsidP="002F17E7">
      <w:pPr>
        <w:pStyle w:val="1-"/>
        <w:ind w:firstLine="708"/>
      </w:pPr>
      <w:r w:rsidRPr="002F17E7">
        <w:t>Функция local_aggregate_chunks выполняет промежуточную агрегацию метрик для каждого чанка отдельно.</w:t>
      </w:r>
    </w:p>
    <w:p w14:paraId="0823BE91" w14:textId="183FC9B0" w:rsidR="002F17E7" w:rsidRDefault="002F17E7" w:rsidP="002F17E7">
      <w:pPr>
        <w:pStyle w:val="1-"/>
        <w:ind w:firstLine="708"/>
      </w:pPr>
      <w:r w:rsidRPr="002F17E7">
        <w:t>Функция collect_global_stats аккумулирует результаты в итоговые датафреймы, вычисляя для топ-10 материалов средний срок создания объектов, 95% доверительный интервал и 95% интервал рассеяния.</w:t>
      </w:r>
    </w:p>
    <w:p w14:paraId="503475EC" w14:textId="77777777" w:rsidR="004925F1" w:rsidRDefault="004925F1" w:rsidP="002F17E7">
      <w:pPr>
        <w:pStyle w:val="1-"/>
        <w:ind w:firstLine="708"/>
      </w:pPr>
    </w:p>
    <w:p w14:paraId="24EE33B8" w14:textId="3EDBE0B8" w:rsidR="004925F1" w:rsidRDefault="004925F1" w:rsidP="002F17E7">
      <w:pPr>
        <w:pStyle w:val="1-"/>
        <w:ind w:firstLine="708"/>
      </w:pPr>
      <w:r>
        <w:t>Лаборатоная работа 4:</w:t>
      </w:r>
    </w:p>
    <w:p w14:paraId="2DDB9607" w14:textId="77777777" w:rsidR="004925F1" w:rsidRDefault="004925F1" w:rsidP="004925F1">
      <w:pPr>
        <w:pStyle w:val="1-"/>
        <w:ind w:firstLine="708"/>
      </w:pPr>
      <w:r w:rsidRPr="004925F1">
        <w:t>Архитектура программы перестроена на асинхронно-параллельный движок для одновременной загрузки и потоковой обработки нескольких объектов. Логика распределена между модулями processing.py и models.py, а управление масштабированием вынесено в ImageProcessor.</w:t>
      </w:r>
    </w:p>
    <w:p w14:paraId="5BE43C6F" w14:textId="78429859" w:rsidR="004925F1" w:rsidRPr="004925F1" w:rsidRDefault="004925F1" w:rsidP="004925F1">
      <w:pPr>
        <w:pStyle w:val="1-"/>
        <w:ind w:firstLine="708"/>
      </w:pPr>
      <w:r w:rsidRPr="004925F1">
        <w:t>Класс ImageProcessor</w:t>
      </w:r>
      <w:r>
        <w:t xml:space="preserve"> к</w:t>
      </w:r>
      <w:r w:rsidRPr="004925F1">
        <w:t>оординирует асинхронный конвейер. Он принимает пул процессов и порядковый номер изображения, гарантируя жесткую фиксацию индекса файла от старта до сохранения.</w:t>
      </w:r>
    </w:p>
    <w:p w14:paraId="2DFE4F29" w14:textId="77777777" w:rsidR="00AE046B" w:rsidRDefault="004925F1" w:rsidP="00AE046B">
      <w:pPr>
        <w:pStyle w:val="1-"/>
      </w:pPr>
      <w:r w:rsidRPr="004925F1">
        <w:lastRenderedPageBreak/>
        <w:t>Класс ApiProvider выполняет конкурентное скачивание метаданных и картино, используя асинхронные сессии aiohttp.</w:t>
      </w:r>
    </w:p>
    <w:p w14:paraId="3FC751C2" w14:textId="2C44CA1E" w:rsidR="004925F1" w:rsidRPr="004925F1" w:rsidRDefault="004925F1" w:rsidP="00AE046B">
      <w:pPr>
        <w:pStyle w:val="1-"/>
      </w:pPr>
      <w:r w:rsidRPr="00124056">
        <w:t>Класс DataProvider</w:t>
      </w:r>
      <w:r w:rsidR="00124056">
        <w:t xml:space="preserve"> о</w:t>
      </w:r>
      <w:r w:rsidRPr="004925F1">
        <w:t>твечает за неблокирующий ввод-вывод, сохраняя исходные и обработанные файлы на диск с помощью aiofiles</w:t>
      </w:r>
      <w:r w:rsidR="00E24914">
        <w:t>.</w:t>
      </w:r>
    </w:p>
    <w:p w14:paraId="5C984F0D" w14:textId="44B64480" w:rsidR="004925F1" w:rsidRDefault="004925F1" w:rsidP="006B16D1">
      <w:pPr>
        <w:pStyle w:val="1-"/>
      </w:pPr>
      <w:r w:rsidRPr="006B16D1">
        <w:t>Функция run_cpu_tasks_in_pool</w:t>
      </w:r>
      <w:r w:rsidR="006B16D1" w:rsidRPr="006B16D1">
        <w:t>в вынесена</w:t>
      </w:r>
      <w:r w:rsidRPr="004925F1">
        <w:t xml:space="preserve"> за пределы классов в модуль processing.py для корректной сериализации. Она инкапсулирует ресурсоемкие вычисления (свёртку, полутонирование, дизеринг) и параллелизует их по ядрам процессора через ProcessPoolExecutor, логируя PID текущего процесса.</w:t>
      </w:r>
    </w:p>
    <w:p w14:paraId="4D963BF4" w14:textId="77777777" w:rsidR="002C3324" w:rsidRDefault="002C3324" w:rsidP="006B16D1">
      <w:pPr>
        <w:pStyle w:val="1-"/>
      </w:pPr>
    </w:p>
    <w:p w14:paraId="2A04A45C" w14:textId="6E841DD7" w:rsidR="002C3324" w:rsidRDefault="002C3324" w:rsidP="006B16D1">
      <w:pPr>
        <w:pStyle w:val="1-"/>
      </w:pPr>
      <w:r>
        <w:t>Лабораторная работа 5:</w:t>
      </w:r>
    </w:p>
    <w:p w14:paraId="54E55606" w14:textId="47CA4ABB" w:rsidR="002C3324" w:rsidRPr="002C3324" w:rsidRDefault="002C3324" w:rsidP="002C3324">
      <w:pPr>
        <w:pStyle w:val="1-"/>
      </w:pPr>
      <w:r w:rsidRPr="002C3324">
        <w:t>Проект приведен к стандартной src-структуре и подготовлен к</w:t>
      </w:r>
      <w:r>
        <w:t xml:space="preserve"> распространению</w:t>
      </w:r>
      <w:r w:rsidRPr="002C3324">
        <w:t xml:space="preserve">. </w:t>
      </w:r>
      <w:r w:rsidR="006C2882">
        <w:t>В</w:t>
      </w:r>
      <w:r w:rsidRPr="002C3324">
        <w:t>ыводы через print() полностью заменены логированием</w:t>
      </w:r>
      <w:r w:rsidR="008E383E">
        <w:t>.</w:t>
      </w:r>
    </w:p>
    <w:p w14:paraId="7D220BCD" w14:textId="3F654378" w:rsidR="002C3324" w:rsidRPr="002C3324" w:rsidRDefault="002C3324" w:rsidP="002147B0">
      <w:pPr>
        <w:pStyle w:val="1-"/>
      </w:pPr>
      <w:r w:rsidRPr="006B5B10">
        <w:t>Модуль logging_config.py (с logging_config.json)</w:t>
      </w:r>
      <w:r w:rsidR="006B5B10">
        <w:t xml:space="preserve"> к</w:t>
      </w:r>
      <w:r w:rsidRPr="002C3324">
        <w:t>онфигурирует</w:t>
      </w:r>
      <w:r w:rsidR="00805B50">
        <w:t xml:space="preserve"> </w:t>
      </w:r>
      <w:r w:rsidRPr="002C3324">
        <w:t>логирование. Отладочные логи (уровень DEBUG) с указанием времени, файла и строки кода пишутся в файл logs/app.log, а краткие информационные сообщения (уровень INFO) выводятся в консоль.</w:t>
      </w:r>
    </w:p>
    <w:p w14:paraId="1E2BBFB2" w14:textId="18DA3A14" w:rsidR="002C3324" w:rsidRPr="002C3324" w:rsidRDefault="002C3324" w:rsidP="002147B0">
      <w:pPr>
        <w:pStyle w:val="1-"/>
      </w:pPr>
      <w:r w:rsidRPr="008B18CA">
        <w:t>Модуль cli.py</w:t>
      </w:r>
      <w:r w:rsidR="008B18CA">
        <w:rPr>
          <w:b/>
          <w:bCs/>
        </w:rPr>
        <w:t xml:space="preserve"> </w:t>
      </w:r>
      <w:r w:rsidR="008B18CA">
        <w:t>р</w:t>
      </w:r>
      <w:r w:rsidRPr="002C3324">
        <w:t>еализует консольный интерфейс приложения на базе argparse. Поддерживает команды prepare (парсинг CSV и генерация JSON-списка), process (асинхронно-параллельный запуск конвейера обработки для заданного количества картин --num) и analyze (генераторный анализ большого датасета).</w:t>
      </w:r>
    </w:p>
    <w:p w14:paraId="0F65CBD6" w14:textId="7C2FE4A0" w:rsidR="002C3324" w:rsidRPr="002C3324" w:rsidRDefault="002C3324" w:rsidP="00EA5677">
      <w:pPr>
        <w:pStyle w:val="1-"/>
      </w:pPr>
      <w:r w:rsidRPr="005C41FC">
        <w:t>Точка входа __main__.py</w:t>
      </w:r>
      <w:r w:rsidR="005C41FC">
        <w:t xml:space="preserve"> о</w:t>
      </w:r>
      <w:r w:rsidRPr="002C3324">
        <w:t>беспечивает корректный запуск приложения из терминала как единого модуля командной строки.</w:t>
      </w:r>
    </w:p>
    <w:p w14:paraId="4F497EBF" w14:textId="0CE5E11C" w:rsidR="002C3324" w:rsidRDefault="0007326E" w:rsidP="00EA5677">
      <w:pPr>
        <w:pStyle w:val="1-"/>
      </w:pPr>
      <w:r>
        <w:t>Настройки</w:t>
      </w:r>
      <w:r w:rsidR="002C3324" w:rsidRPr="002C3324">
        <w:t xml:space="preserve"> дистрибуции описаны в pyproject.toml. Исходный код разбит на изолированные подпакеты metetl.analysis и metetl.images, доступные для стандартного импортирования. Итоговый пакет успешно собран</w:t>
      </w:r>
      <w:r w:rsidR="00B139B0">
        <w:t xml:space="preserve"> </w:t>
      </w:r>
      <w:r w:rsidR="002C3324" w:rsidRPr="002C3324">
        <w:t>в изолированном окружении и опубликован в репозитории TestPyPI для чистой установки через менеджер пакетов pip.</w:t>
      </w:r>
    </w:p>
    <w:p w14:paraId="17F83977" w14:textId="77777777" w:rsidR="00E332F8" w:rsidRDefault="00E332F8" w:rsidP="00EA5677">
      <w:pPr>
        <w:pStyle w:val="1-"/>
      </w:pPr>
    </w:p>
    <w:p w14:paraId="6CDF3347" w14:textId="77777777" w:rsidR="00E332F8" w:rsidRDefault="00E332F8" w:rsidP="00E332F8">
      <w:pPr>
        <w:pStyle w:val="1-"/>
      </w:pPr>
      <w:r>
        <w:lastRenderedPageBreak/>
        <w:t>Получившаяся архитектура в результате последней лабораторной работы:</w:t>
      </w:r>
      <w:r>
        <w:br/>
      </w:r>
      <w:r>
        <w:t>metetl/</w:t>
      </w:r>
    </w:p>
    <w:p w14:paraId="49BF1CAF" w14:textId="765A537A" w:rsidR="00E332F8" w:rsidRDefault="00E332F8" w:rsidP="00E332F8">
      <w:pPr>
        <w:pStyle w:val="1-"/>
      </w:pPr>
      <w:r>
        <w:t xml:space="preserve">├── pyproject.toml </w:t>
      </w:r>
    </w:p>
    <w:p w14:paraId="43BC4303" w14:textId="1FA5E45D" w:rsidR="00E332F8" w:rsidRDefault="00E332F8" w:rsidP="00E332F8">
      <w:pPr>
        <w:pStyle w:val="1-"/>
      </w:pPr>
      <w:r>
        <w:t>├── README</w:t>
      </w:r>
    </w:p>
    <w:p w14:paraId="286390F9" w14:textId="171E6A62" w:rsidR="00E332F8" w:rsidRDefault="00E332F8" w:rsidP="00E332F8">
      <w:pPr>
        <w:pStyle w:val="1-"/>
      </w:pPr>
      <w:r>
        <w:t>├── .gitignore</w:t>
      </w:r>
    </w:p>
    <w:p w14:paraId="0EBD73DB" w14:textId="3913DCB1" w:rsidR="00E332F8" w:rsidRDefault="00E332F8" w:rsidP="00E332F8">
      <w:pPr>
        <w:pStyle w:val="1-"/>
      </w:pPr>
      <w:r>
        <w:t>├── data</w:t>
      </w:r>
    </w:p>
    <w:p w14:paraId="15125268" w14:textId="33608657" w:rsidR="00E332F8" w:rsidRDefault="00E332F8" w:rsidP="00E332F8">
      <w:pPr>
        <w:pStyle w:val="1-"/>
      </w:pPr>
      <w:r>
        <w:t>│   └── MetObjects.csv</w:t>
      </w:r>
    </w:p>
    <w:p w14:paraId="7AF01BF2" w14:textId="7667A265" w:rsidR="00E332F8" w:rsidRDefault="00E332F8" w:rsidP="00E332F8">
      <w:pPr>
        <w:pStyle w:val="1-"/>
      </w:pPr>
      <w:r>
        <w:t>├── images</w:t>
      </w:r>
    </w:p>
    <w:p w14:paraId="686D0DA5" w14:textId="00CDFF72" w:rsidR="00E332F8" w:rsidRDefault="00E332F8" w:rsidP="00E332F8">
      <w:pPr>
        <w:pStyle w:val="1-"/>
      </w:pPr>
      <w:r>
        <w:t>├── logs</w:t>
      </w:r>
    </w:p>
    <w:p w14:paraId="41E94327" w14:textId="77777777" w:rsidR="00E332F8" w:rsidRDefault="00E332F8" w:rsidP="00E332F8">
      <w:pPr>
        <w:pStyle w:val="1-"/>
      </w:pPr>
      <w:r>
        <w:t>└── src/</w:t>
      </w:r>
    </w:p>
    <w:p w14:paraId="2CC2002B" w14:textId="79CD6A8A" w:rsidR="00E332F8" w:rsidRDefault="00E332F8" w:rsidP="00E332F8">
      <w:pPr>
        <w:pStyle w:val="1-"/>
      </w:pPr>
      <w:r>
        <w:t xml:space="preserve">    └── metetl</w:t>
      </w:r>
    </w:p>
    <w:p w14:paraId="298D32A9" w14:textId="57E24AB2" w:rsidR="00E332F8" w:rsidRDefault="00E332F8" w:rsidP="00E332F8">
      <w:pPr>
        <w:pStyle w:val="1-"/>
      </w:pPr>
      <w:r>
        <w:t xml:space="preserve">        ├── __init__.py</w:t>
      </w:r>
    </w:p>
    <w:p w14:paraId="28DD4A59" w14:textId="51A082A8" w:rsidR="00E332F8" w:rsidRDefault="00E332F8" w:rsidP="00E332F8">
      <w:pPr>
        <w:pStyle w:val="1-"/>
      </w:pPr>
      <w:r>
        <w:t xml:space="preserve">        ├── __main__.py</w:t>
      </w:r>
    </w:p>
    <w:p w14:paraId="4C7A00B6" w14:textId="27237711" w:rsidR="00E332F8" w:rsidRDefault="00E332F8" w:rsidP="00E332F8">
      <w:pPr>
        <w:pStyle w:val="1-"/>
      </w:pPr>
      <w:r>
        <w:t xml:space="preserve">        ├── cli.py</w:t>
      </w:r>
    </w:p>
    <w:p w14:paraId="7F7A31C9" w14:textId="39B7E2D0" w:rsidR="00E332F8" w:rsidRDefault="00E332F8" w:rsidP="00E332F8">
      <w:pPr>
        <w:pStyle w:val="1-"/>
      </w:pPr>
      <w:r>
        <w:t xml:space="preserve">        ├── decorators.py</w:t>
      </w:r>
    </w:p>
    <w:p w14:paraId="0DD4ECE6" w14:textId="1185C0C7" w:rsidR="00E332F8" w:rsidRDefault="00E332F8" w:rsidP="00E332F8">
      <w:pPr>
        <w:pStyle w:val="1-"/>
      </w:pPr>
      <w:r>
        <w:t xml:space="preserve">        ├── logging_config.json</w:t>
      </w:r>
    </w:p>
    <w:p w14:paraId="3C90F737" w14:textId="56884BE0" w:rsidR="00E332F8" w:rsidRDefault="00E332F8" w:rsidP="00E332F8">
      <w:pPr>
        <w:pStyle w:val="1-"/>
      </w:pPr>
      <w:r>
        <w:t xml:space="preserve">        ├── logging_config.py</w:t>
      </w:r>
    </w:p>
    <w:p w14:paraId="2068D3A5" w14:textId="3B506E3B" w:rsidR="00E332F8" w:rsidRDefault="00E332F8" w:rsidP="00E332F8">
      <w:pPr>
        <w:pStyle w:val="1-"/>
      </w:pPr>
      <w:r>
        <w:t xml:space="preserve">        ├── analysis</w:t>
      </w:r>
    </w:p>
    <w:p w14:paraId="708C3289" w14:textId="77777777" w:rsidR="00E332F8" w:rsidRPr="00E332F8" w:rsidRDefault="00E332F8" w:rsidP="00E332F8">
      <w:pPr>
        <w:pStyle w:val="1-"/>
      </w:pPr>
      <w:r>
        <w:t xml:space="preserve">        </w:t>
      </w:r>
      <w:r w:rsidRPr="00E332F8">
        <w:t>│   ├── __</w:t>
      </w:r>
      <w:proofErr w:type="spellStart"/>
      <w:r w:rsidRPr="00534321">
        <w:rPr>
          <w:lang w:val="en-US"/>
        </w:rPr>
        <w:t>init</w:t>
      </w:r>
      <w:proofErr w:type="spellEnd"/>
      <w:r w:rsidRPr="00E332F8">
        <w:t>__.</w:t>
      </w:r>
      <w:proofErr w:type="spellStart"/>
      <w:r w:rsidRPr="00534321">
        <w:rPr>
          <w:lang w:val="en-US"/>
        </w:rPr>
        <w:t>py</w:t>
      </w:r>
      <w:proofErr w:type="spellEnd"/>
    </w:p>
    <w:p w14:paraId="4D7BAA8E" w14:textId="77777777" w:rsidR="00E332F8" w:rsidRPr="00534321" w:rsidRDefault="00E332F8" w:rsidP="00E332F8">
      <w:pPr>
        <w:pStyle w:val="1-"/>
        <w:rPr>
          <w:lang w:val="en-US"/>
        </w:rPr>
      </w:pPr>
      <w:r w:rsidRPr="00E332F8">
        <w:t xml:space="preserve">        </w:t>
      </w:r>
      <w:r w:rsidRPr="00534321">
        <w:rPr>
          <w:lang w:val="en-US"/>
        </w:rPr>
        <w:t>│   ├── aggregations.py</w:t>
      </w:r>
    </w:p>
    <w:p w14:paraId="1C4ADBEF" w14:textId="77777777" w:rsidR="00E332F8" w:rsidRPr="00534321" w:rsidRDefault="00E332F8" w:rsidP="00E332F8">
      <w:pPr>
        <w:pStyle w:val="1-"/>
        <w:rPr>
          <w:lang w:val="en-US"/>
        </w:rPr>
      </w:pPr>
      <w:r w:rsidRPr="00534321">
        <w:rPr>
          <w:lang w:val="en-US"/>
        </w:rPr>
        <w:t xml:space="preserve">        │   └── data_to_download.py</w:t>
      </w:r>
    </w:p>
    <w:p w14:paraId="7EE42B33" w14:textId="73A9E0B8" w:rsidR="00E332F8" w:rsidRDefault="00E332F8" w:rsidP="00E332F8">
      <w:pPr>
        <w:pStyle w:val="1-"/>
      </w:pPr>
      <w:r w:rsidRPr="00534321">
        <w:rPr>
          <w:lang w:val="en-US"/>
        </w:rPr>
        <w:t xml:space="preserve">        </w:t>
      </w:r>
      <w:r>
        <w:t>└── images</w:t>
      </w:r>
    </w:p>
    <w:p w14:paraId="125A3965" w14:textId="77777777" w:rsidR="00E332F8" w:rsidRPr="00BC2E2C" w:rsidRDefault="00E332F8" w:rsidP="00E332F8">
      <w:pPr>
        <w:pStyle w:val="1-"/>
        <w:rPr>
          <w:lang w:val="en-US"/>
        </w:rPr>
      </w:pPr>
      <w:r>
        <w:t xml:space="preserve">            </w:t>
      </w:r>
      <w:r w:rsidRPr="00BC2E2C">
        <w:rPr>
          <w:lang w:val="en-US"/>
        </w:rPr>
        <w:t>├── __init__.py</w:t>
      </w:r>
    </w:p>
    <w:p w14:paraId="2A588087" w14:textId="77777777" w:rsidR="00E332F8" w:rsidRPr="00BC2E2C" w:rsidRDefault="00E332F8" w:rsidP="00E332F8">
      <w:pPr>
        <w:pStyle w:val="1-"/>
        <w:rPr>
          <w:lang w:val="en-US"/>
        </w:rPr>
      </w:pPr>
      <w:r w:rsidRPr="00BC2E2C">
        <w:rPr>
          <w:lang w:val="en-US"/>
        </w:rPr>
        <w:t xml:space="preserve">            ├── models.py</w:t>
      </w:r>
    </w:p>
    <w:p w14:paraId="204794A9" w14:textId="77777777" w:rsidR="00E332F8" w:rsidRPr="00BC2E2C" w:rsidRDefault="00E332F8" w:rsidP="00E332F8">
      <w:pPr>
        <w:pStyle w:val="1-"/>
        <w:rPr>
          <w:lang w:val="en-US"/>
        </w:rPr>
      </w:pPr>
      <w:r w:rsidRPr="00BC2E2C">
        <w:rPr>
          <w:lang w:val="en-US"/>
        </w:rPr>
        <w:t xml:space="preserve">            └── processing.py</w:t>
      </w:r>
    </w:p>
    <w:p w14:paraId="1C90AA94" w14:textId="751ED429" w:rsidR="00E332F8" w:rsidRPr="00E332F8" w:rsidRDefault="00E332F8" w:rsidP="00EA5677">
      <w:pPr>
        <w:pStyle w:val="1-"/>
        <w:rPr>
          <w:lang w:val="en-US"/>
        </w:rPr>
      </w:pPr>
    </w:p>
    <w:p w14:paraId="11D7B68C" w14:textId="77777777" w:rsidR="002F17E7" w:rsidRPr="00E332F8" w:rsidRDefault="002F17E7" w:rsidP="001B304B">
      <w:pPr>
        <w:pStyle w:val="1-"/>
        <w:ind w:firstLine="0"/>
        <w:rPr>
          <w:lang w:val="en-US"/>
        </w:rPr>
      </w:pPr>
    </w:p>
    <w:p w14:paraId="4488BE99" w14:textId="77777777" w:rsidR="00614910" w:rsidRDefault="00E435E4" w:rsidP="008919A5">
      <w:pPr>
        <w:pStyle w:val="1"/>
      </w:pPr>
      <w:bookmarkStart w:id="14" w:name="_Toc230176779"/>
      <w:r w:rsidRPr="00E435E4">
        <w:lastRenderedPageBreak/>
        <w:t>Внутренняя реализация</w:t>
      </w:r>
      <w:bookmarkEnd w:id="14"/>
    </w:p>
    <w:p w14:paraId="4D04D643" w14:textId="28D41F60" w:rsidR="00614910" w:rsidRPr="00F07454" w:rsidRDefault="00F07454" w:rsidP="00772830">
      <w:pPr>
        <w:pStyle w:val="1-"/>
        <w:rPr>
          <w:iCs/>
        </w:rPr>
      </w:pPr>
      <w:r w:rsidRPr="00F07454">
        <w:rPr>
          <w:iCs/>
        </w:rPr>
        <w:t>Лабораторная работа 1:</w:t>
      </w:r>
    </w:p>
    <w:p w14:paraId="338E9C37" w14:textId="323F0DC9" w:rsidR="00064BFF" w:rsidRDefault="00F07454" w:rsidP="00772830">
      <w:pPr>
        <w:pStyle w:val="1-"/>
        <w:ind w:firstLine="708"/>
        <w:rPr>
          <w:iCs/>
        </w:rPr>
      </w:pPr>
      <w:r w:rsidRPr="00B3105B">
        <w:rPr>
          <w:iCs/>
        </w:rPr>
        <w:t>Использованные технологии:</w:t>
      </w:r>
      <w:r w:rsidR="00103CC4">
        <w:rPr>
          <w:iCs/>
        </w:rPr>
        <w:t xml:space="preserve"> </w:t>
      </w:r>
      <w:r w:rsidR="00B3105B">
        <w:rPr>
          <w:iCs/>
        </w:rPr>
        <w:t>в</w:t>
      </w:r>
      <w:r w:rsidRPr="00F07454">
        <w:rPr>
          <w:iCs/>
        </w:rPr>
        <w:t>строенные модули csv, os, requests</w:t>
      </w:r>
      <w:r>
        <w:rPr>
          <w:iCs/>
        </w:rPr>
        <w:t>.</w:t>
      </w:r>
    </w:p>
    <w:p w14:paraId="481F8FC4" w14:textId="0721B7A3" w:rsidR="00F07454" w:rsidRDefault="00B3105B" w:rsidP="00772830">
      <w:pPr>
        <w:pStyle w:val="1-"/>
        <w:ind w:firstLine="708"/>
        <w:rPr>
          <w:iCs/>
        </w:rPr>
      </w:pPr>
      <w:r w:rsidRPr="00B3105B">
        <w:rPr>
          <w:iCs/>
        </w:rPr>
        <w:t>NumPy выступает в роли фундаментального инструмента для низкоуровневой работы с графикой</w:t>
      </w:r>
      <w:r>
        <w:rPr>
          <w:iCs/>
        </w:rPr>
        <w:t>.</w:t>
      </w:r>
    </w:p>
    <w:p w14:paraId="78C7A3F6" w14:textId="5644D270" w:rsidR="00064BFF" w:rsidRDefault="00064BFF" w:rsidP="00772830">
      <w:pPr>
        <w:pStyle w:val="1-"/>
        <w:rPr>
          <w:iCs/>
        </w:rPr>
      </w:pPr>
      <w:r w:rsidRPr="00064BFF">
        <w:rPr>
          <w:iCs/>
        </w:rPr>
        <w:t>sv.DictReader применен для построчного чтения метаданных без перегрузки памяти.</w:t>
      </w:r>
    </w:p>
    <w:p w14:paraId="0BB639DB" w14:textId="77777777" w:rsidR="00AB28E7" w:rsidRDefault="00AB28E7" w:rsidP="00614910">
      <w:pPr>
        <w:pStyle w:val="1-"/>
        <w:rPr>
          <w:iCs/>
        </w:rPr>
      </w:pPr>
    </w:p>
    <w:p w14:paraId="7DCDB951" w14:textId="448CFCD9" w:rsidR="00AB28E7" w:rsidRDefault="00AB28E7" w:rsidP="00614910">
      <w:pPr>
        <w:pStyle w:val="1-"/>
        <w:rPr>
          <w:iCs/>
        </w:rPr>
      </w:pPr>
      <w:r>
        <w:rPr>
          <w:iCs/>
        </w:rPr>
        <w:t>Лабораторная работа 2:</w:t>
      </w:r>
    </w:p>
    <w:p w14:paraId="25534323" w14:textId="0DDF34A8" w:rsidR="00AB28E7" w:rsidRDefault="00C92CF2" w:rsidP="00614910">
      <w:pPr>
        <w:pStyle w:val="1-"/>
        <w:rPr>
          <w:iCs/>
        </w:rPr>
      </w:pPr>
      <w:r w:rsidRPr="00B3105B">
        <w:rPr>
          <w:iCs/>
        </w:rPr>
        <w:t>Использованные технологии:</w:t>
      </w:r>
      <w:r w:rsidR="00103CC4">
        <w:rPr>
          <w:iCs/>
        </w:rPr>
        <w:t xml:space="preserve"> </w:t>
      </w:r>
      <w:r w:rsidR="00AE162D">
        <w:rPr>
          <w:iCs/>
        </w:rPr>
        <w:t>п</w:t>
      </w:r>
      <w:r w:rsidRPr="00C92CF2">
        <w:rPr>
          <w:iCs/>
        </w:rPr>
        <w:t>арадигма ООП, встроенные инструменты dataclasses, __slots__, механизмы инкапсуляции и перегрузки операторов</w:t>
      </w:r>
      <w:r>
        <w:rPr>
          <w:iCs/>
        </w:rPr>
        <w:t>.</w:t>
      </w:r>
    </w:p>
    <w:p w14:paraId="6188666E" w14:textId="5019028A" w:rsidR="00634D6C" w:rsidRDefault="00634D6C" w:rsidP="00614910">
      <w:pPr>
        <w:pStyle w:val="1-"/>
        <w:rPr>
          <w:iCs/>
        </w:rPr>
      </w:pPr>
      <w:r w:rsidRPr="00634D6C">
        <w:rPr>
          <w:iCs/>
        </w:rPr>
        <w:t>__slots__ жестко фиксирует набор атрибутов класса Artwork, оптимизируя потребление оперативной памяти за счет отказа от динамических словарей __dict__ при обработке тяжелых массивов изображений.</w:t>
      </w:r>
    </w:p>
    <w:p w14:paraId="263A8092" w14:textId="77777777" w:rsidR="00090642" w:rsidRDefault="00090642" w:rsidP="00614910">
      <w:pPr>
        <w:pStyle w:val="1-"/>
        <w:rPr>
          <w:iCs/>
        </w:rPr>
      </w:pPr>
    </w:p>
    <w:p w14:paraId="4DBAB641" w14:textId="6661751F" w:rsidR="00090642" w:rsidRDefault="00090642" w:rsidP="00614910">
      <w:pPr>
        <w:pStyle w:val="1-"/>
        <w:rPr>
          <w:iCs/>
        </w:rPr>
      </w:pPr>
      <w:r>
        <w:rPr>
          <w:iCs/>
        </w:rPr>
        <w:t>Лабораторная работа 3:</w:t>
      </w:r>
    </w:p>
    <w:p w14:paraId="2B878778" w14:textId="28747563" w:rsidR="00090642" w:rsidRDefault="00090642" w:rsidP="00614910">
      <w:pPr>
        <w:pStyle w:val="1-"/>
        <w:rPr>
          <w:iCs/>
        </w:rPr>
      </w:pPr>
      <w:r>
        <w:rPr>
          <w:iCs/>
        </w:rPr>
        <w:t xml:space="preserve">Использованные технологии: </w:t>
      </w:r>
      <w:r w:rsidR="009D0CD5">
        <w:rPr>
          <w:iCs/>
        </w:rPr>
        <w:t>б</w:t>
      </w:r>
      <w:r w:rsidRPr="00090642">
        <w:rPr>
          <w:iCs/>
        </w:rPr>
        <w:t>иблиотека pandas (механизм chunksize), генераторы Python (yield), библиотека matplotlib</w:t>
      </w:r>
      <w:r w:rsidR="002F239D">
        <w:rPr>
          <w:iCs/>
        </w:rPr>
        <w:t>.</w:t>
      </w:r>
    </w:p>
    <w:p w14:paraId="01F02740" w14:textId="56C46BE6" w:rsidR="005A613D" w:rsidRPr="005A613D" w:rsidRDefault="005A613D" w:rsidP="005A613D">
      <w:pPr>
        <w:pStyle w:val="1-"/>
        <w:rPr>
          <w:iCs/>
        </w:rPr>
      </w:pPr>
      <w:r w:rsidRPr="005A613D">
        <w:rPr>
          <w:iCs/>
        </w:rPr>
        <w:t>pandas.read_csv</w:t>
      </w:r>
      <w:r>
        <w:rPr>
          <w:iCs/>
        </w:rPr>
        <w:t xml:space="preserve"> </w:t>
      </w:r>
      <w:r w:rsidRPr="005A613D">
        <w:rPr>
          <w:iCs/>
        </w:rPr>
        <w:t>совместно с концепцией генераторных пайплайнов позволяет обрабатывать гигантские файлы</w:t>
      </w:r>
      <w:r w:rsidR="00126D27">
        <w:rPr>
          <w:iCs/>
        </w:rPr>
        <w:t xml:space="preserve"> </w:t>
      </w:r>
      <w:r w:rsidRPr="005A613D">
        <w:rPr>
          <w:iCs/>
        </w:rPr>
        <w:t>в один проход. Данные считываются и фильтруются небольшими порциями (чанками), что удерживает потребление RAM на стабильно низком уровне.</w:t>
      </w:r>
    </w:p>
    <w:p w14:paraId="751E6F47" w14:textId="6CD5BBBA" w:rsidR="005A613D" w:rsidRDefault="005A613D" w:rsidP="005A613D">
      <w:pPr>
        <w:pStyle w:val="1-"/>
        <w:rPr>
          <w:iCs/>
        </w:rPr>
      </w:pPr>
      <w:r w:rsidRPr="005A613D">
        <w:rPr>
          <w:iCs/>
        </w:rPr>
        <w:t>matplotlib берет на себя</w:t>
      </w:r>
      <w:r w:rsidR="00A63D3D">
        <w:rPr>
          <w:iCs/>
        </w:rPr>
        <w:t xml:space="preserve"> роль</w:t>
      </w:r>
      <w:r w:rsidRPr="005A613D">
        <w:rPr>
          <w:iCs/>
        </w:rPr>
        <w:t xml:space="preserve"> построени</w:t>
      </w:r>
      <w:r w:rsidR="00A63D3D">
        <w:rPr>
          <w:iCs/>
        </w:rPr>
        <w:t>я</w:t>
      </w:r>
      <w:r w:rsidRPr="005A613D">
        <w:rPr>
          <w:iCs/>
        </w:rPr>
        <w:t xml:space="preserve"> сложных аналитических графиков.</w:t>
      </w:r>
    </w:p>
    <w:p w14:paraId="7195BBD6" w14:textId="77777777" w:rsidR="004720B0" w:rsidRDefault="004720B0" w:rsidP="005A613D">
      <w:pPr>
        <w:pStyle w:val="1-"/>
        <w:rPr>
          <w:iCs/>
        </w:rPr>
      </w:pPr>
    </w:p>
    <w:p w14:paraId="6892C2CC" w14:textId="5651FECE" w:rsidR="004720B0" w:rsidRDefault="004720B0" w:rsidP="005A613D">
      <w:pPr>
        <w:pStyle w:val="1-"/>
        <w:rPr>
          <w:iCs/>
        </w:rPr>
      </w:pPr>
      <w:r>
        <w:rPr>
          <w:iCs/>
        </w:rPr>
        <w:t>Лабораторная работа 4:</w:t>
      </w:r>
    </w:p>
    <w:p w14:paraId="4B1363EE" w14:textId="4C30113F" w:rsidR="004720B0" w:rsidRDefault="00390601" w:rsidP="005A613D">
      <w:pPr>
        <w:pStyle w:val="1-"/>
        <w:rPr>
          <w:iCs/>
        </w:rPr>
      </w:pPr>
      <w:r>
        <w:rPr>
          <w:iCs/>
        </w:rPr>
        <w:t xml:space="preserve">Использованные технологии: </w:t>
      </w:r>
      <w:r w:rsidR="00752351">
        <w:rPr>
          <w:iCs/>
        </w:rPr>
        <w:t>а</w:t>
      </w:r>
      <w:r w:rsidRPr="00390601">
        <w:rPr>
          <w:iCs/>
        </w:rPr>
        <w:t>синхронный ввод-вывод (asyncio, aiohttp, aiofiles), мультипроцессинг (ProcessPoolExecutor).</w:t>
      </w:r>
    </w:p>
    <w:p w14:paraId="71BEAC31" w14:textId="77777777" w:rsidR="00D55659" w:rsidRPr="00D55659" w:rsidRDefault="00D55659" w:rsidP="00D55659">
      <w:pPr>
        <w:pStyle w:val="1-"/>
        <w:rPr>
          <w:iCs/>
        </w:rPr>
      </w:pPr>
      <w:r w:rsidRPr="00D55659">
        <w:rPr>
          <w:iCs/>
        </w:rPr>
        <w:lastRenderedPageBreak/>
        <w:t>aiohttp и aiofiles убирают сетевые и дисковые задержки (I/O-bound задачи), позволяя программе одновременно скачивать и сохранять множество картинок в одном потоке.</w:t>
      </w:r>
    </w:p>
    <w:p w14:paraId="3AE0B7D5" w14:textId="77777777" w:rsidR="00D55659" w:rsidRDefault="00D55659" w:rsidP="00D55659">
      <w:pPr>
        <w:pStyle w:val="1-"/>
        <w:rPr>
          <w:iCs/>
        </w:rPr>
      </w:pPr>
      <w:r w:rsidRPr="00D55659">
        <w:rPr>
          <w:iCs/>
        </w:rPr>
        <w:t>ProcessPoolExecutor решает проблему CPU-bound задач: тяжелые математические расчеты свёрток и матричных фильтров обходят ограничение GIL и параллельно распределяются по разным ядрам процессора в отдельные OS-процессы, кратно увеличивая общую скорость работы приложения.</w:t>
      </w:r>
    </w:p>
    <w:p w14:paraId="782A3490" w14:textId="77777777" w:rsidR="00170C9B" w:rsidRDefault="00170C9B" w:rsidP="00D55659">
      <w:pPr>
        <w:pStyle w:val="1-"/>
        <w:rPr>
          <w:iCs/>
        </w:rPr>
      </w:pPr>
    </w:p>
    <w:p w14:paraId="63E1EC49" w14:textId="7FF3011C" w:rsidR="00170C9B" w:rsidRDefault="00170C9B" w:rsidP="00D55659">
      <w:pPr>
        <w:pStyle w:val="1-"/>
        <w:rPr>
          <w:iCs/>
        </w:rPr>
      </w:pPr>
      <w:r>
        <w:rPr>
          <w:iCs/>
        </w:rPr>
        <w:t>Лабораторная работа 5:</w:t>
      </w:r>
    </w:p>
    <w:p w14:paraId="1AB6A2F8" w14:textId="24D3A45D" w:rsidR="00170C9B" w:rsidRDefault="006C532A" w:rsidP="00D55659">
      <w:pPr>
        <w:pStyle w:val="1-"/>
        <w:rPr>
          <w:iCs/>
        </w:rPr>
      </w:pPr>
      <w:r>
        <w:rPr>
          <w:iCs/>
        </w:rPr>
        <w:t>Использованные технологии: м</w:t>
      </w:r>
      <w:r w:rsidRPr="006C532A">
        <w:rPr>
          <w:iCs/>
        </w:rPr>
        <w:t>одуль logging, парсер argparse, стандарты упаковки ПО (pyproject.toml, setuptools), репозиторий TestPyPI</w:t>
      </w:r>
      <w:r w:rsidR="003177DD">
        <w:rPr>
          <w:iCs/>
        </w:rPr>
        <w:t>.</w:t>
      </w:r>
    </w:p>
    <w:p w14:paraId="6F44BD83" w14:textId="77777777" w:rsidR="007645D9" w:rsidRPr="007645D9" w:rsidRDefault="007645D9" w:rsidP="007645D9">
      <w:pPr>
        <w:pStyle w:val="1-"/>
        <w:rPr>
          <w:iCs/>
        </w:rPr>
      </w:pPr>
      <w:r w:rsidRPr="007645D9">
        <w:rPr>
          <w:iCs/>
        </w:rPr>
        <w:t>logging обеспечивает контролируемое двухуровневое разделение потоков информации (чистый вывод в консоль для пользователя и глубокая отладка с номерами строк и PID в файл).</w:t>
      </w:r>
    </w:p>
    <w:p w14:paraId="3B272C72" w14:textId="77777777" w:rsidR="007645D9" w:rsidRPr="007645D9" w:rsidRDefault="007645D9" w:rsidP="007645D9">
      <w:pPr>
        <w:pStyle w:val="1-"/>
        <w:rPr>
          <w:iCs/>
        </w:rPr>
      </w:pPr>
      <w:r w:rsidRPr="007645D9">
        <w:rPr>
          <w:iCs/>
        </w:rPr>
        <w:t>argparse в cli.py создает стандартизированный интерфейс командной строки для управления подсистемами приложения.</w:t>
      </w:r>
    </w:p>
    <w:p w14:paraId="68E0F3F1" w14:textId="77777777" w:rsidR="007645D9" w:rsidRPr="007645D9" w:rsidRDefault="007645D9" w:rsidP="007645D9">
      <w:pPr>
        <w:pStyle w:val="1-"/>
        <w:rPr>
          <w:iCs/>
        </w:rPr>
      </w:pPr>
      <w:r w:rsidRPr="007645D9">
        <w:rPr>
          <w:iCs/>
        </w:rPr>
        <w:t>pyproject.toml формализует метаданные и зависимости пакета metetl, превращая его из набора скриптов в изолированную библиотеку, готовую к публикации на TestPyPI и установке через pip.</w:t>
      </w:r>
    </w:p>
    <w:p w14:paraId="713EBEE9" w14:textId="77777777" w:rsidR="007645D9" w:rsidRPr="00D55659" w:rsidRDefault="007645D9" w:rsidP="00D55659">
      <w:pPr>
        <w:pStyle w:val="1-"/>
        <w:rPr>
          <w:iCs/>
        </w:rPr>
      </w:pPr>
    </w:p>
    <w:p w14:paraId="4BA76718" w14:textId="77777777" w:rsidR="00D55659" w:rsidRPr="005A613D" w:rsidRDefault="00D55659" w:rsidP="005A613D">
      <w:pPr>
        <w:pStyle w:val="1-"/>
        <w:rPr>
          <w:iCs/>
        </w:rPr>
      </w:pPr>
    </w:p>
    <w:p w14:paraId="53B723CD" w14:textId="77777777" w:rsidR="005A613D" w:rsidRPr="00F07454" w:rsidRDefault="005A613D" w:rsidP="00614910">
      <w:pPr>
        <w:pStyle w:val="1-"/>
        <w:rPr>
          <w:iCs/>
        </w:rPr>
      </w:pPr>
    </w:p>
    <w:p w14:paraId="4D9CAAA5" w14:textId="77777777" w:rsidR="00614910" w:rsidRDefault="00E435E4" w:rsidP="008919A5">
      <w:pPr>
        <w:pStyle w:val="1"/>
      </w:pPr>
      <w:bookmarkStart w:id="15" w:name="_Toc230176780"/>
      <w:r w:rsidRPr="00E435E4">
        <w:lastRenderedPageBreak/>
        <w:t>Инструкция по установке/запуску приложения</w:t>
      </w:r>
      <w:bookmarkEnd w:id="15"/>
    </w:p>
    <w:p w14:paraId="00C0BBB2" w14:textId="326D462F" w:rsidR="006835A7" w:rsidRDefault="006835A7" w:rsidP="006835A7">
      <w:pPr>
        <w:pStyle w:val="1-"/>
        <w:rPr>
          <w:iCs/>
        </w:rPr>
      </w:pPr>
      <w:r w:rsidRPr="006835A7">
        <w:rPr>
          <w:iCs/>
        </w:rPr>
        <w:t>Системные требования</w:t>
      </w:r>
      <w:r>
        <w:rPr>
          <w:iCs/>
        </w:rPr>
        <w:t>: у</w:t>
      </w:r>
      <w:r w:rsidRPr="006835A7">
        <w:rPr>
          <w:iCs/>
        </w:rPr>
        <w:t>становленный интерпретатор Python версии 3.10 или выше</w:t>
      </w:r>
      <w:r>
        <w:rPr>
          <w:iCs/>
        </w:rPr>
        <w:t>, м</w:t>
      </w:r>
      <w:r w:rsidRPr="006835A7">
        <w:rPr>
          <w:iCs/>
        </w:rPr>
        <w:t>енеджер пакетов pip и утилита venv</w:t>
      </w:r>
      <w:r w:rsidR="00223934">
        <w:rPr>
          <w:iCs/>
        </w:rPr>
        <w:t>.</w:t>
      </w:r>
    </w:p>
    <w:p w14:paraId="4B4995A3" w14:textId="5761FEFB" w:rsidR="00AE12F9" w:rsidRDefault="00AE12F9" w:rsidP="006835A7">
      <w:pPr>
        <w:pStyle w:val="1-"/>
        <w:rPr>
          <w:iCs/>
        </w:rPr>
      </w:pPr>
      <w:r w:rsidRPr="00AE12F9">
        <w:rPr>
          <w:iCs/>
        </w:rPr>
        <w:t>Для изоляции зависимостей проекта рекомендуется устанавливать пакет внутри виртуального окружения.</w:t>
      </w:r>
    </w:p>
    <w:p w14:paraId="5A064782" w14:textId="77777777" w:rsidR="00AE12F9" w:rsidRDefault="00AE12F9" w:rsidP="006835A7">
      <w:pPr>
        <w:pStyle w:val="1-"/>
        <w:rPr>
          <w:iCs/>
        </w:rPr>
      </w:pPr>
    </w:p>
    <w:p w14:paraId="0FEF9962" w14:textId="0053D00E" w:rsidR="00AE12F9" w:rsidRDefault="00AE12F9" w:rsidP="006835A7">
      <w:pPr>
        <w:pStyle w:val="1-"/>
        <w:rPr>
          <w:iCs/>
        </w:rPr>
      </w:pPr>
      <w:r w:rsidRPr="00AE12F9">
        <w:rPr>
          <w:iCs/>
        </w:rPr>
        <w:t>Создание виртуального окружения в папке проекта</w:t>
      </w:r>
      <w:r>
        <w:rPr>
          <w:iCs/>
        </w:rPr>
        <w:t>:</w:t>
      </w:r>
      <w:r w:rsidRPr="00AE12F9">
        <w:rPr>
          <w:iCs/>
        </w:rPr>
        <w:t xml:space="preserve"> python -m venv .project_venv</w:t>
      </w:r>
    </w:p>
    <w:p w14:paraId="3C5F55A2" w14:textId="59FB4F66" w:rsidR="00DD15D7" w:rsidRDefault="00DD15D7" w:rsidP="006835A7">
      <w:pPr>
        <w:pStyle w:val="1-"/>
        <w:rPr>
          <w:iCs/>
        </w:rPr>
      </w:pPr>
      <w:r w:rsidRPr="00DD15D7">
        <w:rPr>
          <w:iCs/>
        </w:rPr>
        <w:t>Активация виртуального окружения</w:t>
      </w:r>
      <w:r>
        <w:rPr>
          <w:iCs/>
        </w:rPr>
        <w:t xml:space="preserve">: </w:t>
      </w:r>
      <w:r w:rsidRPr="00DD15D7">
        <w:rPr>
          <w:iCs/>
        </w:rPr>
        <w:t>.project_venv\Scripts\activate</w:t>
      </w:r>
    </w:p>
    <w:p w14:paraId="2A17AA29" w14:textId="77777777" w:rsidR="00DB56A2" w:rsidRDefault="00DB56A2" w:rsidP="006835A7">
      <w:pPr>
        <w:pStyle w:val="1-"/>
        <w:rPr>
          <w:iCs/>
        </w:rPr>
      </w:pPr>
    </w:p>
    <w:p w14:paraId="0E4B61C6" w14:textId="02D0AF93" w:rsidR="00614910" w:rsidRPr="00E949EB" w:rsidRDefault="00DB56A2" w:rsidP="00614910">
      <w:pPr>
        <w:pStyle w:val="1-"/>
        <w:rPr>
          <w:iCs/>
          <w:lang w:val="en-US"/>
        </w:rPr>
      </w:pPr>
      <w:r w:rsidRPr="00DB56A2">
        <w:rPr>
          <w:iCs/>
        </w:rPr>
        <w:t>Установка</w:t>
      </w:r>
      <w:r w:rsidRPr="00DB56A2">
        <w:rPr>
          <w:iCs/>
          <w:lang w:val="en-US"/>
        </w:rPr>
        <w:t xml:space="preserve"> </w:t>
      </w:r>
      <w:r w:rsidRPr="00DB56A2">
        <w:rPr>
          <w:iCs/>
        </w:rPr>
        <w:t>пакета</w:t>
      </w:r>
      <w:r w:rsidRPr="00DB56A2">
        <w:rPr>
          <w:iCs/>
          <w:lang w:val="en-US"/>
        </w:rPr>
        <w:t xml:space="preserve"> </w:t>
      </w:r>
      <w:r w:rsidRPr="00DB56A2">
        <w:rPr>
          <w:iCs/>
        </w:rPr>
        <w:t>из</w:t>
      </w:r>
      <w:r w:rsidRPr="00DB56A2">
        <w:rPr>
          <w:iCs/>
          <w:lang w:val="en-US"/>
        </w:rPr>
        <w:t xml:space="preserve"> </w:t>
      </w:r>
      <w:r w:rsidRPr="00DB56A2">
        <w:rPr>
          <w:iCs/>
        </w:rPr>
        <w:t>репозитория</w:t>
      </w:r>
      <w:r w:rsidRPr="00DB56A2">
        <w:rPr>
          <w:iCs/>
          <w:lang w:val="en-US"/>
        </w:rPr>
        <w:t xml:space="preserve"> </w:t>
      </w:r>
      <w:proofErr w:type="spellStart"/>
      <w:r w:rsidRPr="00DB56A2">
        <w:rPr>
          <w:iCs/>
          <w:lang w:val="en-US"/>
        </w:rPr>
        <w:t>TestPyPI</w:t>
      </w:r>
      <w:proofErr w:type="spellEnd"/>
      <w:r w:rsidRPr="00DB56A2">
        <w:rPr>
          <w:iCs/>
          <w:lang w:val="en-US"/>
        </w:rPr>
        <w:t>: pip install --extra-index-</w:t>
      </w:r>
      <w:proofErr w:type="spellStart"/>
      <w:r w:rsidRPr="00DB56A2">
        <w:rPr>
          <w:iCs/>
          <w:lang w:val="en-US"/>
        </w:rPr>
        <w:t>url</w:t>
      </w:r>
      <w:proofErr w:type="spellEnd"/>
      <w:r w:rsidRPr="00DB56A2">
        <w:rPr>
          <w:iCs/>
          <w:lang w:val="en-US"/>
        </w:rPr>
        <w:t xml:space="preserve"> https://test.pypi.org/simple/ metetl-beller-010302D-6305</w:t>
      </w:r>
    </w:p>
    <w:p w14:paraId="6BD7D970" w14:textId="77777777" w:rsidR="009412DF" w:rsidRPr="00E949EB" w:rsidRDefault="009412DF" w:rsidP="00614910">
      <w:pPr>
        <w:pStyle w:val="1-"/>
        <w:rPr>
          <w:iCs/>
          <w:lang w:val="en-US"/>
        </w:rPr>
      </w:pPr>
    </w:p>
    <w:p w14:paraId="4B68534D" w14:textId="729DB587" w:rsidR="009412DF" w:rsidRDefault="009412DF" w:rsidP="00614910">
      <w:pPr>
        <w:pStyle w:val="1-"/>
        <w:rPr>
          <w:iCs/>
        </w:rPr>
      </w:pPr>
      <w:r w:rsidRPr="009412DF">
        <w:rPr>
          <w:iCs/>
        </w:rPr>
        <w:t>После успешной установки управление приложением осуществляется через единую консольную утилиту metetl. Доступны три основных режима работы.</w:t>
      </w:r>
    </w:p>
    <w:p w14:paraId="09466CB1" w14:textId="0E16A613" w:rsidR="009412DF" w:rsidRDefault="009412DF" w:rsidP="00614910">
      <w:pPr>
        <w:pStyle w:val="1-"/>
        <w:rPr>
          <w:iCs/>
        </w:rPr>
      </w:pPr>
      <w:r w:rsidRPr="009412DF">
        <w:rPr>
          <w:iCs/>
        </w:rPr>
        <w:t>Парсинг глобального датасета музея и формирование легковесного .json файла с метаданными картин:</w:t>
      </w:r>
      <w:r>
        <w:rPr>
          <w:iCs/>
        </w:rPr>
        <w:t xml:space="preserve"> </w:t>
      </w:r>
      <w:r w:rsidRPr="009412DF">
        <w:rPr>
          <w:iCs/>
        </w:rPr>
        <w:t>metetl prepare --csv data/MetObjects.csv --output data/to_download.json</w:t>
      </w:r>
    </w:p>
    <w:p w14:paraId="6B0DD982" w14:textId="43A2024E" w:rsidR="00EA150F" w:rsidRDefault="00EA150F" w:rsidP="00614910">
      <w:pPr>
        <w:pStyle w:val="1-"/>
        <w:rPr>
          <w:iCs/>
        </w:rPr>
      </w:pPr>
      <w:r w:rsidRPr="00EA150F">
        <w:rPr>
          <w:iCs/>
        </w:rPr>
        <w:t>Запуск конвейера, который асинхронно скачивает случайные картины из подготовленного JSON-файла и параллельно обрабатывает их с помощью низкоуровневых фильтров (свёртка, дизеринг, Собель)</w:t>
      </w:r>
      <w:r>
        <w:rPr>
          <w:iCs/>
        </w:rPr>
        <w:t xml:space="preserve">: </w:t>
      </w:r>
      <w:r w:rsidRPr="00EA150F">
        <w:rPr>
          <w:iCs/>
        </w:rPr>
        <w:t>metetl process --input data/to_download.json --output images --num 5</w:t>
      </w:r>
    </w:p>
    <w:p w14:paraId="15E22FB3" w14:textId="12C404C4" w:rsidR="00805AF3" w:rsidRDefault="00805AF3" w:rsidP="00805AF3">
      <w:pPr>
        <w:pStyle w:val="1-"/>
        <w:rPr>
          <w:iCs/>
        </w:rPr>
      </w:pPr>
      <w:r w:rsidRPr="00805AF3">
        <w:rPr>
          <w:iCs/>
        </w:rPr>
        <w:t>Запуск сквозного анализа больших данных из исходного CSV-файла в один проход с автоматическим построением графиков:</w:t>
      </w:r>
      <w:r>
        <w:rPr>
          <w:iCs/>
        </w:rPr>
        <w:t xml:space="preserve"> </w:t>
      </w:r>
      <w:r w:rsidRPr="00805AF3">
        <w:rPr>
          <w:iCs/>
        </w:rPr>
        <w:t>metetl analyze --csv data/MetObjects.csv --output-dir data/plots</w:t>
      </w:r>
    </w:p>
    <w:p w14:paraId="4DEA2100" w14:textId="03786675" w:rsidR="00243906" w:rsidRDefault="00243906" w:rsidP="00243906">
      <w:pPr>
        <w:pStyle w:val="1-"/>
        <w:rPr>
          <w:iCs/>
        </w:rPr>
      </w:pPr>
      <w:r w:rsidRPr="00243906">
        <w:rPr>
          <w:iCs/>
        </w:rPr>
        <w:t>Для вывода информации обо всех доступных командах и их аргументах</w:t>
      </w:r>
      <w:r>
        <w:rPr>
          <w:iCs/>
        </w:rPr>
        <w:t xml:space="preserve">: </w:t>
      </w:r>
      <w:r w:rsidRPr="00243906">
        <w:rPr>
          <w:iCs/>
        </w:rPr>
        <w:t xml:space="preserve">metetl </w:t>
      </w:r>
      <w:r w:rsidR="000B6D53">
        <w:rPr>
          <w:iCs/>
        </w:rPr>
        <w:t>–</w:t>
      </w:r>
      <w:r w:rsidRPr="00243906">
        <w:rPr>
          <w:iCs/>
        </w:rPr>
        <w:t>help</w:t>
      </w:r>
      <w:r w:rsidR="000B6D53">
        <w:rPr>
          <w:iCs/>
        </w:rPr>
        <w:t>э</w:t>
      </w:r>
    </w:p>
    <w:p w14:paraId="4438E1A7" w14:textId="77777777" w:rsidR="000B6D53" w:rsidRDefault="000B6D53" w:rsidP="00243906">
      <w:pPr>
        <w:pStyle w:val="1-"/>
        <w:rPr>
          <w:iCs/>
        </w:rPr>
      </w:pPr>
    </w:p>
    <w:p w14:paraId="2744C530" w14:textId="5722DA21" w:rsidR="000B6D53" w:rsidRDefault="000B6D53" w:rsidP="00243906">
      <w:pPr>
        <w:pStyle w:val="1-"/>
        <w:rPr>
          <w:iCs/>
        </w:rPr>
      </w:pPr>
      <w:r>
        <w:rPr>
          <w:iCs/>
        </w:rPr>
        <w:lastRenderedPageBreak/>
        <w:t>Демонстрация работы программы (виртуальное окружение создано в тестовой директории. Всё необходимое уже установлено)</w:t>
      </w:r>
      <w:r w:rsidR="00EB66FD">
        <w:rPr>
          <w:iCs/>
        </w:rPr>
        <w:t>:</w:t>
      </w:r>
    </w:p>
    <w:p w14:paraId="63059DCD" w14:textId="47C120FD" w:rsidR="00EB66FD" w:rsidRDefault="00EB66FD" w:rsidP="000B556A">
      <w:pPr>
        <w:pStyle w:val="1-"/>
        <w:jc w:val="center"/>
        <w:rPr>
          <w:iCs/>
        </w:rPr>
      </w:pPr>
      <w:r w:rsidRPr="00EB66FD">
        <w:rPr>
          <w:iCs/>
          <w:noProof/>
        </w:rPr>
        <w:drawing>
          <wp:inline distT="0" distB="0" distL="0" distR="0" wp14:anchorId="571B6732" wp14:editId="17DBD7D6">
            <wp:extent cx="4990848" cy="978535"/>
            <wp:effectExtent l="0" t="0" r="635" b="0"/>
            <wp:docPr id="188892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003" cy="9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884D" w14:textId="5813551F" w:rsidR="00C9124A" w:rsidRDefault="00C9124A" w:rsidP="000B556A">
      <w:pPr>
        <w:pStyle w:val="1-"/>
        <w:jc w:val="center"/>
        <w:rPr>
          <w:iCs/>
          <w:lang w:val="en-US"/>
        </w:rPr>
      </w:pPr>
      <w:r w:rsidRPr="00C9124A">
        <w:rPr>
          <w:iCs/>
          <w:noProof/>
          <w:lang w:val="en-US"/>
        </w:rPr>
        <w:drawing>
          <wp:inline distT="0" distB="0" distL="0" distR="0" wp14:anchorId="78B5741A" wp14:editId="654A972D">
            <wp:extent cx="4972050" cy="704294"/>
            <wp:effectExtent l="0" t="0" r="0" b="635"/>
            <wp:docPr id="157886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68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413" cy="71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14EE" w14:textId="5ED95D18" w:rsidR="004A1416" w:rsidRDefault="004A1416" w:rsidP="000B556A">
      <w:pPr>
        <w:pStyle w:val="1-"/>
        <w:jc w:val="center"/>
        <w:rPr>
          <w:iCs/>
          <w:lang w:val="en-US"/>
        </w:rPr>
      </w:pPr>
      <w:r w:rsidRPr="004A1416">
        <w:rPr>
          <w:iCs/>
          <w:noProof/>
          <w:lang w:val="en-US"/>
        </w:rPr>
        <w:drawing>
          <wp:inline distT="0" distB="0" distL="0" distR="0" wp14:anchorId="53D54CF1" wp14:editId="753EC72F">
            <wp:extent cx="4935899" cy="525567"/>
            <wp:effectExtent l="0" t="0" r="0" b="8255"/>
            <wp:docPr id="54244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1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0465" cy="53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ADC4" w14:textId="5B74AB9F" w:rsidR="00C658A7" w:rsidRDefault="00C658A7" w:rsidP="00DC4DF7">
      <w:pPr>
        <w:pStyle w:val="1-"/>
        <w:jc w:val="center"/>
        <w:rPr>
          <w:iCs/>
        </w:rPr>
      </w:pPr>
      <w:r w:rsidRPr="00C658A7">
        <w:rPr>
          <w:iCs/>
          <w:noProof/>
          <w:lang w:val="en-US"/>
        </w:rPr>
        <w:drawing>
          <wp:inline distT="0" distB="0" distL="0" distR="0" wp14:anchorId="25E8E81A" wp14:editId="10E2CAA0">
            <wp:extent cx="4936812" cy="4385814"/>
            <wp:effectExtent l="0" t="0" r="0" b="0"/>
            <wp:docPr id="198148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84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4411" cy="44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5F5B" w14:textId="2BE7A467" w:rsidR="0012157D" w:rsidRDefault="0012157D" w:rsidP="00753492">
      <w:pPr>
        <w:pStyle w:val="1-"/>
        <w:jc w:val="center"/>
        <w:rPr>
          <w:iCs/>
        </w:rPr>
      </w:pPr>
      <w:r w:rsidRPr="0012157D">
        <w:rPr>
          <w:iCs/>
          <w:noProof/>
          <w:lang w:val="en-US"/>
        </w:rPr>
        <w:drawing>
          <wp:inline distT="0" distB="0" distL="0" distR="0" wp14:anchorId="709AD802" wp14:editId="220898FD">
            <wp:extent cx="4956810" cy="782682"/>
            <wp:effectExtent l="0" t="0" r="0" b="0"/>
            <wp:docPr id="89911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19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2860" cy="7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25A0" w14:textId="4A21686E" w:rsidR="00116ED1" w:rsidRDefault="00116ED1" w:rsidP="00195478">
      <w:pPr>
        <w:pStyle w:val="1-"/>
        <w:jc w:val="center"/>
        <w:rPr>
          <w:iCs/>
        </w:rPr>
      </w:pPr>
      <w:r w:rsidRPr="00116ED1">
        <w:rPr>
          <w:iCs/>
          <w:noProof/>
          <w:lang w:val="en-US"/>
        </w:rPr>
        <w:drawing>
          <wp:inline distT="0" distB="0" distL="0" distR="0" wp14:anchorId="7EB0327A" wp14:editId="730CF484">
            <wp:extent cx="4975860" cy="521312"/>
            <wp:effectExtent l="0" t="0" r="0" b="0"/>
            <wp:docPr id="123256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68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4103" cy="53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6750" w14:textId="37E0AD21" w:rsidR="0099280C" w:rsidRDefault="0099280C" w:rsidP="00C15722">
      <w:pPr>
        <w:pStyle w:val="1-"/>
        <w:jc w:val="center"/>
        <w:rPr>
          <w:iCs/>
          <w:lang w:val="en-US"/>
        </w:rPr>
      </w:pPr>
      <w:r w:rsidRPr="0099280C">
        <w:rPr>
          <w:iCs/>
          <w:noProof/>
          <w:lang w:val="en-US"/>
        </w:rPr>
        <w:lastRenderedPageBreak/>
        <w:drawing>
          <wp:inline distT="0" distB="0" distL="0" distR="0" wp14:anchorId="415E8C07" wp14:editId="632EB57E">
            <wp:extent cx="3448531" cy="2048161"/>
            <wp:effectExtent l="0" t="0" r="0" b="9525"/>
            <wp:docPr id="151563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7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434B" w14:textId="6FE0249A" w:rsidR="00AE3849" w:rsidRDefault="00AE3849" w:rsidP="00C15722">
      <w:pPr>
        <w:pStyle w:val="1-"/>
        <w:jc w:val="center"/>
        <w:rPr>
          <w:iCs/>
        </w:rPr>
      </w:pPr>
      <w:r w:rsidRPr="00AE3849">
        <w:rPr>
          <w:iCs/>
          <w:noProof/>
          <w:lang w:val="en-US"/>
        </w:rPr>
        <w:drawing>
          <wp:inline distT="0" distB="0" distL="0" distR="0" wp14:anchorId="04E925E7" wp14:editId="38F98E0B">
            <wp:extent cx="4878658" cy="3888740"/>
            <wp:effectExtent l="0" t="0" r="0" b="0"/>
            <wp:docPr id="53774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3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4881" cy="38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7375" w14:textId="17AFA51B" w:rsidR="00AA39D3" w:rsidRDefault="00D545AD" w:rsidP="00FC6D43">
      <w:pPr>
        <w:pStyle w:val="1-"/>
        <w:jc w:val="center"/>
        <w:rPr>
          <w:iCs/>
        </w:rPr>
      </w:pPr>
      <w:r w:rsidRPr="00D545AD">
        <w:rPr>
          <w:iCs/>
          <w:noProof/>
          <w:lang w:val="en-US"/>
        </w:rPr>
        <w:lastRenderedPageBreak/>
        <w:drawing>
          <wp:inline distT="0" distB="0" distL="0" distR="0" wp14:anchorId="485DC916" wp14:editId="304E27A2">
            <wp:extent cx="4415137" cy="3532015"/>
            <wp:effectExtent l="0" t="0" r="5080" b="0"/>
            <wp:docPr id="8982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98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5659" cy="35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787F" w14:textId="4A818C84" w:rsidR="00A40777" w:rsidRDefault="00A40777" w:rsidP="00FC6D43">
      <w:pPr>
        <w:pStyle w:val="1-"/>
        <w:jc w:val="center"/>
        <w:rPr>
          <w:iCs/>
        </w:rPr>
      </w:pPr>
      <w:r w:rsidRPr="00A40777">
        <w:rPr>
          <w:iCs/>
          <w:noProof/>
          <w:lang w:val="en-US"/>
        </w:rPr>
        <w:drawing>
          <wp:inline distT="0" distB="0" distL="0" distR="0" wp14:anchorId="66F8873B" wp14:editId="542D8993">
            <wp:extent cx="4607412" cy="3715385"/>
            <wp:effectExtent l="0" t="0" r="3175" b="0"/>
            <wp:docPr id="201486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6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7654" cy="3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4D25" w14:textId="1945902C" w:rsidR="001047ED" w:rsidRDefault="001047ED" w:rsidP="00250085">
      <w:pPr>
        <w:pStyle w:val="1-"/>
        <w:jc w:val="center"/>
        <w:rPr>
          <w:iCs/>
        </w:rPr>
      </w:pPr>
      <w:r w:rsidRPr="001047ED">
        <w:rPr>
          <w:iCs/>
          <w:noProof/>
          <w:lang w:val="en-US"/>
        </w:rPr>
        <w:lastRenderedPageBreak/>
        <w:drawing>
          <wp:inline distT="0" distB="0" distL="0" distR="0" wp14:anchorId="1CB8B5FD" wp14:editId="546539CC">
            <wp:extent cx="4853940" cy="3912108"/>
            <wp:effectExtent l="0" t="0" r="3810" b="0"/>
            <wp:docPr id="109847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7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2104" cy="39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9E70" w14:textId="67D596AE" w:rsidR="001047ED" w:rsidRDefault="001047ED" w:rsidP="00F41374">
      <w:pPr>
        <w:pStyle w:val="1-"/>
        <w:jc w:val="center"/>
        <w:rPr>
          <w:iCs/>
        </w:rPr>
      </w:pPr>
      <w:r w:rsidRPr="001047ED">
        <w:rPr>
          <w:iCs/>
          <w:noProof/>
          <w:lang w:val="en-US"/>
        </w:rPr>
        <w:drawing>
          <wp:inline distT="0" distB="0" distL="0" distR="0" wp14:anchorId="08028B7F" wp14:editId="6B4D25D1">
            <wp:extent cx="4819779" cy="3855720"/>
            <wp:effectExtent l="0" t="0" r="0" b="0"/>
            <wp:docPr id="154162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9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6752" cy="38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033D" w14:textId="77777777" w:rsidR="0012003C" w:rsidRDefault="009C702B" w:rsidP="009F4533">
      <w:pPr>
        <w:pStyle w:val="1-"/>
        <w:jc w:val="center"/>
        <w:rPr>
          <w:noProof/>
        </w:rPr>
      </w:pPr>
      <w:r w:rsidRPr="009C702B">
        <w:rPr>
          <w:iCs/>
          <w:noProof/>
          <w:lang w:val="en-US"/>
        </w:rPr>
        <w:drawing>
          <wp:inline distT="0" distB="0" distL="0" distR="0" wp14:anchorId="0B9918DC" wp14:editId="18D065B8">
            <wp:extent cx="4739640" cy="678467"/>
            <wp:effectExtent l="0" t="0" r="3810" b="7620"/>
            <wp:docPr id="65095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53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1250" cy="6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D36C" w14:textId="56C6F6A3" w:rsidR="009C702B" w:rsidRDefault="00BC0BCB" w:rsidP="009F4533">
      <w:pPr>
        <w:pStyle w:val="1-"/>
        <w:jc w:val="center"/>
        <w:rPr>
          <w:noProof/>
          <w:lang w:val="en-US"/>
        </w:rPr>
      </w:pPr>
      <w:r w:rsidRPr="00BC0BCB">
        <w:rPr>
          <w:iCs/>
          <w:noProof/>
          <w:lang w:val="en-US"/>
        </w:rPr>
        <w:lastRenderedPageBreak/>
        <w:drawing>
          <wp:inline distT="0" distB="0" distL="0" distR="0" wp14:anchorId="2C37685C" wp14:editId="743F493A">
            <wp:extent cx="4755193" cy="1437640"/>
            <wp:effectExtent l="0" t="0" r="7620" b="0"/>
            <wp:docPr id="1324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5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1645" cy="14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B01A" w14:textId="4816B4AE" w:rsidR="00F15650" w:rsidRPr="00F15650" w:rsidRDefault="00C63E4C" w:rsidP="00F15650">
      <w:pPr>
        <w:pStyle w:val="1-"/>
        <w:jc w:val="center"/>
        <w:rPr>
          <w:noProof/>
        </w:rPr>
      </w:pPr>
      <w:r w:rsidRPr="00C63E4C">
        <w:rPr>
          <w:iCs/>
          <w:noProof/>
          <w:lang w:val="en-US"/>
        </w:rPr>
        <w:drawing>
          <wp:inline distT="0" distB="0" distL="0" distR="0" wp14:anchorId="27E2661B" wp14:editId="3373F286">
            <wp:extent cx="2829320" cy="924054"/>
            <wp:effectExtent l="0" t="0" r="9525" b="9525"/>
            <wp:docPr id="197402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29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2D8E" w14:textId="77777777" w:rsidR="0058608F" w:rsidRDefault="004B447F" w:rsidP="00F15650">
      <w:pPr>
        <w:pStyle w:val="1-"/>
        <w:jc w:val="center"/>
        <w:rPr>
          <w:noProof/>
        </w:rPr>
      </w:pPr>
      <w:r w:rsidRPr="004B447F">
        <w:rPr>
          <w:noProof/>
        </w:rPr>
        <w:drawing>
          <wp:inline distT="0" distB="0" distL="0" distR="0" wp14:anchorId="30137CD4" wp14:editId="71E7D9E3">
            <wp:extent cx="4860472" cy="3916333"/>
            <wp:effectExtent l="0" t="0" r="0" b="8255"/>
            <wp:docPr id="8415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6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8087" cy="394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96A2" w14:textId="77777777" w:rsidR="00DC675C" w:rsidRPr="005A3F12" w:rsidRDefault="005A3F12" w:rsidP="00604E29">
      <w:pPr>
        <w:pStyle w:val="a3"/>
      </w:pPr>
      <w:bookmarkStart w:id="16" w:name="_Toc230176781"/>
      <w:r w:rsidRPr="005A3F12">
        <w:lastRenderedPageBreak/>
        <w:t>ЗАКЛЮЧЕНИЕ</w:t>
      </w:r>
      <w:bookmarkEnd w:id="16"/>
    </w:p>
    <w:p w14:paraId="422FA1A7" w14:textId="77777777" w:rsidR="00386D72" w:rsidRPr="00386D72" w:rsidRDefault="00386D72" w:rsidP="00386D72">
      <w:pPr>
        <w:pStyle w:val="1-"/>
        <w:rPr>
          <w:iCs/>
        </w:rPr>
      </w:pPr>
      <w:r w:rsidRPr="00386D72">
        <w:rPr>
          <w:iCs/>
        </w:rPr>
        <w:t>В процессе работы удалось глубоко освоить и связать в единую систему ключевые технологии экосистемы Python. На базе библиотек NumPy и OpenCV были изучены механизмы низкоуровневой работы с графикой, что позволило вручную реализовать алгоритмы свёртки, дизеринга и фильтрации изображений. Переход на ООП-парадигму с применением датаклассов и механизма __slots__ помог выстроить защищенную архитектуру приложения и оптимизировать расход памяти.</w:t>
      </w:r>
    </w:p>
    <w:p w14:paraId="385967FF" w14:textId="77777777" w:rsidR="00386D72" w:rsidRPr="00386D72" w:rsidRDefault="00386D72" w:rsidP="00386D72">
      <w:pPr>
        <w:pStyle w:val="1-"/>
        <w:rPr>
          <w:iCs/>
        </w:rPr>
      </w:pPr>
      <w:r w:rsidRPr="00386D72">
        <w:rPr>
          <w:iCs/>
        </w:rPr>
        <w:t>Для работы с большими данными были освоены инструменты Pandas и Matplotlib, благодаря которым аналитический модуль обрабатывает миллионные строки CSV-датасета в один проход через генераторные пайплайны, не перегружая RAM. Наконец, внедрение гибридного движка на основе Asyncio и Multiprocessing позволило избавиться от сетевых задержек за счет асинхронного ввода-вывода через aiohttp и aiofiles, а также обойти ограничения GIL, распределив тяжелую математику свёрток параллельно по ядрам процессора.</w:t>
      </w:r>
    </w:p>
    <w:p w14:paraId="58F783CB" w14:textId="77777777" w:rsidR="00386D72" w:rsidRPr="00386D72" w:rsidRDefault="00386D72" w:rsidP="00386D72">
      <w:pPr>
        <w:pStyle w:val="1-"/>
        <w:rPr>
          <w:iCs/>
        </w:rPr>
      </w:pPr>
      <w:r w:rsidRPr="00386D72">
        <w:rPr>
          <w:iCs/>
        </w:rPr>
        <w:t>Финальный рефакторинг с интеграцией промышленного логирования и парсера argparse объединил все наработки в удобный CLI-интерфейс. Итогом семестра стало не просто написание рабочей программы, а приобретение реального опыта проектирования, профилирования и пакетирования распределенных программных продуктов.</w:t>
      </w:r>
    </w:p>
    <w:p w14:paraId="1CE249E5" w14:textId="77777777" w:rsidR="00E435E4" w:rsidRPr="00AE7E3C" w:rsidRDefault="00E435E4" w:rsidP="00AE7E3C">
      <w:pPr>
        <w:pStyle w:val="1-"/>
        <w:ind w:firstLine="0"/>
        <w:rPr>
          <w:i/>
          <w:color w:val="FF0000"/>
        </w:rPr>
      </w:pPr>
    </w:p>
    <w:p w14:paraId="30398596" w14:textId="77777777" w:rsidR="00AE7E3C" w:rsidRPr="00036FC7" w:rsidRDefault="00AE7E3C" w:rsidP="00614910">
      <w:pPr>
        <w:pStyle w:val="1-"/>
      </w:pPr>
    </w:p>
    <w:p w14:paraId="29C68DD8" w14:textId="77777777" w:rsidR="00E435E4" w:rsidRDefault="00E435E4" w:rsidP="00096146">
      <w:pPr>
        <w:pStyle w:val="a9"/>
      </w:pPr>
      <w:bookmarkStart w:id="17" w:name="_Toc230176782"/>
      <w:r w:rsidRPr="00E435E4">
        <w:lastRenderedPageBreak/>
        <w:t>СПИСОК ИСПОЛЬЗОВАННЫХ ИСТОЧНИКОВ</w:t>
      </w:r>
      <w:bookmarkEnd w:id="17"/>
    </w:p>
    <w:p w14:paraId="0395231F" w14:textId="77777777" w:rsidR="00E949EB" w:rsidRPr="000D632B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sz w:val="32"/>
          <w:szCs w:val="28"/>
          <w:lang w:val="en-US" w:eastAsia="en-US"/>
        </w:rPr>
      </w:pPr>
      <w:r w:rsidRPr="003F0DC6">
        <w:rPr>
          <w:sz w:val="28"/>
        </w:rPr>
        <w:t xml:space="preserve">Васильев А. Программирование на Python в примерах и задачах. – Москва : Эксмо, 2021. – 616 с. – (Российский компьютерный бестселлер). – ISBN 978-5-04-103199-2.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21</w:t>
      </w:r>
      <w:r>
        <w:rPr>
          <w:sz w:val="28"/>
          <w:lang w:val="en-US"/>
        </w:rPr>
        <w:t>.0</w:t>
      </w:r>
      <w:r>
        <w:rPr>
          <w:sz w:val="28"/>
        </w:rPr>
        <w:t>2</w:t>
      </w:r>
      <w:r w:rsidRPr="000D632B">
        <w:rPr>
          <w:sz w:val="28"/>
          <w:lang w:val="en-US"/>
        </w:rPr>
        <w:t>.2026).</w:t>
      </w:r>
    </w:p>
    <w:p w14:paraId="0B711E21" w14:textId="77777777" w:rsidR="00E949EB" w:rsidRPr="0048096F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Бейдер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Д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Чистый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Python.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Тонкости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программирования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для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профи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: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пер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англ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–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СПб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: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Питер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, 2018. – 288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: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ил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>. – (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Серия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«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Библиотека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программиста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»). – ISBN 978-5-4461-0803-9. –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Ориг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>.: Bader D. Python Tricks: A Buffet of Awesome Python Features. – [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Б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м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>.] : Dan Bader, 2017. – ISBN 978-1775093305.</w:t>
      </w:r>
      <w:r w:rsidRPr="00CC6992">
        <w:rPr>
          <w:sz w:val="28"/>
          <w:lang w:val="en-US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21</w:t>
      </w:r>
      <w:r>
        <w:rPr>
          <w:sz w:val="28"/>
          <w:lang w:val="en-US"/>
        </w:rPr>
        <w:t>.0</w:t>
      </w:r>
      <w:r>
        <w:rPr>
          <w:sz w:val="28"/>
        </w:rPr>
        <w:t>2</w:t>
      </w:r>
      <w:r w:rsidRPr="000D632B">
        <w:rPr>
          <w:sz w:val="28"/>
          <w:lang w:val="en-US"/>
        </w:rPr>
        <w:t>.2026).</w:t>
      </w:r>
    </w:p>
    <w:p w14:paraId="0D9D7E81" w14:textId="77777777" w:rsidR="00E949EB" w:rsidRPr="0048096F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Лутц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М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Изучаем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Python,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том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1 :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пер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англ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>. – 5-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е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изд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–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СПб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: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ООО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"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Диалектика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", 2019. – 832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: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ил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– ISBN 978-5-907144-52-1. –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Ориг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>.: Lutz M. Learning Python. – 5th ed. – Beijing : O'Reilly, 2013. – ISBN 978-1-449-35573-9.</w:t>
      </w:r>
      <w:r w:rsidRPr="00CC6992">
        <w:rPr>
          <w:sz w:val="28"/>
          <w:lang w:val="en-US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01</w:t>
      </w:r>
      <w:r>
        <w:rPr>
          <w:sz w:val="28"/>
          <w:lang w:val="en-US"/>
        </w:rPr>
        <w:t>.0</w:t>
      </w:r>
      <w:r>
        <w:rPr>
          <w:sz w:val="28"/>
        </w:rPr>
        <w:t>3</w:t>
      </w:r>
      <w:r w:rsidRPr="000D632B">
        <w:rPr>
          <w:sz w:val="28"/>
          <w:lang w:val="en-US"/>
        </w:rPr>
        <w:t>.2026).</w:t>
      </w:r>
    </w:p>
    <w:p w14:paraId="6E0ADC46" w14:textId="77777777" w:rsidR="00E949EB" w:rsidRPr="002D2628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48096F">
        <w:rPr>
          <w:rFonts w:eastAsia="Calibri"/>
          <w:sz w:val="28"/>
          <w:szCs w:val="28"/>
          <w:lang w:eastAsia="en-US"/>
        </w:rPr>
        <w:t>Лутц</w:t>
      </w:r>
      <w:r w:rsidRPr="0048096F">
        <w:rPr>
          <w:rFonts w:eastAsia="Calibri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sz w:val="28"/>
          <w:szCs w:val="28"/>
          <w:lang w:eastAsia="en-US"/>
        </w:rPr>
        <w:t>М</w:t>
      </w:r>
      <w:r w:rsidRPr="0048096F">
        <w:rPr>
          <w:rFonts w:eastAsia="Calibri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sz w:val="28"/>
          <w:szCs w:val="28"/>
          <w:lang w:eastAsia="en-US"/>
        </w:rPr>
        <w:t>Изучаем</w:t>
      </w:r>
      <w:r w:rsidRPr="0048096F">
        <w:rPr>
          <w:rFonts w:eastAsia="Calibri"/>
          <w:sz w:val="28"/>
          <w:szCs w:val="28"/>
          <w:lang w:val="en-US" w:eastAsia="en-US"/>
        </w:rPr>
        <w:t xml:space="preserve"> Python, </w:t>
      </w:r>
      <w:r w:rsidRPr="0048096F">
        <w:rPr>
          <w:rFonts w:eastAsia="Calibri"/>
          <w:sz w:val="28"/>
          <w:szCs w:val="28"/>
          <w:lang w:eastAsia="en-US"/>
        </w:rPr>
        <w:t>том</w:t>
      </w:r>
      <w:r w:rsidRPr="0048096F">
        <w:rPr>
          <w:rFonts w:eastAsia="Calibri"/>
          <w:sz w:val="28"/>
          <w:szCs w:val="28"/>
          <w:lang w:val="en-US" w:eastAsia="en-US"/>
        </w:rPr>
        <w:t xml:space="preserve"> 2 : </w:t>
      </w:r>
      <w:r w:rsidRPr="0048096F">
        <w:rPr>
          <w:rFonts w:eastAsia="Calibri"/>
          <w:sz w:val="28"/>
          <w:szCs w:val="28"/>
          <w:lang w:eastAsia="en-US"/>
        </w:rPr>
        <w:t>пер</w:t>
      </w:r>
      <w:r w:rsidRPr="0048096F">
        <w:rPr>
          <w:rFonts w:eastAsia="Calibri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sz w:val="28"/>
          <w:szCs w:val="28"/>
          <w:lang w:eastAsia="en-US"/>
        </w:rPr>
        <w:t>с</w:t>
      </w:r>
      <w:r w:rsidRPr="0048096F">
        <w:rPr>
          <w:rFonts w:eastAsia="Calibri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sz w:val="28"/>
          <w:szCs w:val="28"/>
          <w:lang w:eastAsia="en-US"/>
        </w:rPr>
        <w:t>англ</w:t>
      </w:r>
      <w:r w:rsidRPr="0048096F">
        <w:rPr>
          <w:rFonts w:eastAsia="Calibri"/>
          <w:sz w:val="28"/>
          <w:szCs w:val="28"/>
          <w:lang w:val="en-US" w:eastAsia="en-US"/>
        </w:rPr>
        <w:t>. – 5-</w:t>
      </w:r>
      <w:r w:rsidRPr="0048096F">
        <w:rPr>
          <w:rFonts w:eastAsia="Calibri"/>
          <w:sz w:val="28"/>
          <w:szCs w:val="28"/>
          <w:lang w:eastAsia="en-US"/>
        </w:rPr>
        <w:t>е</w:t>
      </w:r>
      <w:r w:rsidRPr="0048096F">
        <w:rPr>
          <w:rFonts w:eastAsia="Calibri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sz w:val="28"/>
          <w:szCs w:val="28"/>
          <w:lang w:eastAsia="en-US"/>
        </w:rPr>
        <w:t>изд</w:t>
      </w:r>
      <w:r w:rsidRPr="0048096F">
        <w:rPr>
          <w:rFonts w:eastAsia="Calibri"/>
          <w:sz w:val="28"/>
          <w:szCs w:val="28"/>
          <w:lang w:val="en-US" w:eastAsia="en-US"/>
        </w:rPr>
        <w:t xml:space="preserve">. – </w:t>
      </w:r>
      <w:r w:rsidRPr="0048096F">
        <w:rPr>
          <w:rFonts w:eastAsia="Calibri"/>
          <w:sz w:val="28"/>
          <w:szCs w:val="28"/>
          <w:lang w:eastAsia="en-US"/>
        </w:rPr>
        <w:t>СПб</w:t>
      </w:r>
      <w:r w:rsidRPr="0048096F">
        <w:rPr>
          <w:rFonts w:eastAsia="Calibri"/>
          <w:sz w:val="28"/>
          <w:szCs w:val="28"/>
          <w:lang w:val="en-US" w:eastAsia="en-US"/>
        </w:rPr>
        <w:t xml:space="preserve">. : </w:t>
      </w:r>
      <w:r w:rsidRPr="0048096F">
        <w:rPr>
          <w:rFonts w:eastAsia="Calibri"/>
          <w:sz w:val="28"/>
          <w:szCs w:val="28"/>
          <w:lang w:eastAsia="en-US"/>
        </w:rPr>
        <w:t>ООО</w:t>
      </w:r>
      <w:r w:rsidRPr="0048096F">
        <w:rPr>
          <w:rFonts w:eastAsia="Calibri"/>
          <w:sz w:val="28"/>
          <w:szCs w:val="28"/>
          <w:lang w:val="en-US" w:eastAsia="en-US"/>
        </w:rPr>
        <w:t xml:space="preserve"> "</w:t>
      </w:r>
      <w:r w:rsidRPr="0048096F">
        <w:rPr>
          <w:rFonts w:eastAsia="Calibri"/>
          <w:sz w:val="28"/>
          <w:szCs w:val="28"/>
          <w:lang w:eastAsia="en-US"/>
        </w:rPr>
        <w:t>Диалектика</w:t>
      </w:r>
      <w:r w:rsidRPr="0048096F">
        <w:rPr>
          <w:rFonts w:eastAsia="Calibri"/>
          <w:sz w:val="28"/>
          <w:szCs w:val="28"/>
          <w:lang w:val="en-US" w:eastAsia="en-US"/>
        </w:rPr>
        <w:t xml:space="preserve">", 2020. – 720 </w:t>
      </w:r>
      <w:r w:rsidRPr="0048096F">
        <w:rPr>
          <w:rFonts w:eastAsia="Calibri"/>
          <w:sz w:val="28"/>
          <w:szCs w:val="28"/>
          <w:lang w:eastAsia="en-US"/>
        </w:rPr>
        <w:t>с</w:t>
      </w:r>
      <w:r w:rsidRPr="0048096F">
        <w:rPr>
          <w:rFonts w:eastAsia="Calibri"/>
          <w:sz w:val="28"/>
          <w:szCs w:val="28"/>
          <w:lang w:val="en-US" w:eastAsia="en-US"/>
        </w:rPr>
        <w:t xml:space="preserve">. : </w:t>
      </w:r>
      <w:r w:rsidRPr="0048096F">
        <w:rPr>
          <w:rFonts w:eastAsia="Calibri"/>
          <w:sz w:val="28"/>
          <w:szCs w:val="28"/>
          <w:lang w:eastAsia="en-US"/>
        </w:rPr>
        <w:t>ил</w:t>
      </w:r>
      <w:r w:rsidRPr="0048096F">
        <w:rPr>
          <w:rFonts w:eastAsia="Calibri"/>
          <w:sz w:val="28"/>
          <w:szCs w:val="28"/>
          <w:lang w:val="en-US" w:eastAsia="en-US"/>
        </w:rPr>
        <w:t xml:space="preserve">. – ISBN 978-5-907144-53-8. – </w:t>
      </w:r>
      <w:r w:rsidRPr="0048096F">
        <w:rPr>
          <w:rFonts w:eastAsia="Calibri"/>
          <w:sz w:val="28"/>
          <w:szCs w:val="28"/>
          <w:lang w:eastAsia="en-US"/>
        </w:rPr>
        <w:t>Ориг</w:t>
      </w:r>
      <w:r w:rsidRPr="0048096F">
        <w:rPr>
          <w:rFonts w:eastAsia="Calibri"/>
          <w:sz w:val="28"/>
          <w:szCs w:val="28"/>
          <w:lang w:val="en-US" w:eastAsia="en-US"/>
        </w:rPr>
        <w:t>.: Lutz M. Learning Python. – 5th ed. – Beijing : O'Reilly, 2013. – ISBN 978-1-449-35573-9.</w:t>
      </w:r>
      <w:r w:rsidRPr="00CC6992">
        <w:rPr>
          <w:sz w:val="28"/>
          <w:lang w:val="en-US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01</w:t>
      </w:r>
      <w:r>
        <w:rPr>
          <w:sz w:val="28"/>
          <w:lang w:val="en-US"/>
        </w:rPr>
        <w:t>.0</w:t>
      </w:r>
      <w:r>
        <w:rPr>
          <w:sz w:val="28"/>
        </w:rPr>
        <w:t>3</w:t>
      </w:r>
      <w:r w:rsidRPr="000D632B">
        <w:rPr>
          <w:sz w:val="28"/>
          <w:lang w:val="en-US"/>
        </w:rPr>
        <w:t>.2026).</w:t>
      </w:r>
    </w:p>
    <w:p w14:paraId="31B15939" w14:textId="77777777" w:rsidR="00E949EB" w:rsidRPr="0048096F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48096F">
        <w:rPr>
          <w:rFonts w:eastAsia="Calibri"/>
          <w:bCs/>
          <w:sz w:val="28"/>
          <w:szCs w:val="28"/>
          <w:lang w:eastAsia="en-US"/>
        </w:rPr>
        <w:t>Рамальо Л. Python. К вершинам мастерства : пер. с англ. А. А. Слинкина. – М. : ДМК Пресс, 2016. – 768 с. : ил. – ISBN 978-5-97060-384-0. – Ориг.: Ramalho L. Fluent Python. – Sebastopol : O'Reilly Media, 2015. – ISBN 978-1-491-94600-8.</w:t>
      </w:r>
      <w:r w:rsidRPr="00CC6992">
        <w:rPr>
          <w:sz w:val="28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01</w:t>
      </w:r>
      <w:r>
        <w:rPr>
          <w:sz w:val="28"/>
          <w:lang w:val="en-US"/>
        </w:rPr>
        <w:t>.0</w:t>
      </w:r>
      <w:r>
        <w:rPr>
          <w:sz w:val="28"/>
        </w:rPr>
        <w:t>3</w:t>
      </w:r>
      <w:r w:rsidRPr="000D632B">
        <w:rPr>
          <w:sz w:val="28"/>
          <w:lang w:val="en-US"/>
        </w:rPr>
        <w:t>.2026).</w:t>
      </w:r>
    </w:p>
    <w:p w14:paraId="7BB8B9D8" w14:textId="77777777" w:rsidR="00E949EB" w:rsidRPr="0048096F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Маккинли У. Python и анализ данных : пер. с англ. А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А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Слинкина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–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М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: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ДМК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Пресс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, 2015. – 482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с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: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ил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. – ISBN 978-5-97060-315-4. – </w:t>
      </w:r>
      <w:r w:rsidRPr="0048096F">
        <w:rPr>
          <w:rFonts w:eastAsia="Calibri"/>
          <w:bCs/>
          <w:color w:val="000000" w:themeColor="text1"/>
          <w:sz w:val="28"/>
          <w:szCs w:val="28"/>
          <w:lang w:eastAsia="en-US"/>
        </w:rPr>
        <w:t>Ориг</w:t>
      </w: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>.: McKinney W. Python for Data Analysis. – Sebastopol : O'Reilly Media, 2013. – ISBN 978-1-449-31979-3.</w:t>
      </w:r>
      <w:r w:rsidRPr="00CC6992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12</w:t>
      </w:r>
      <w:r>
        <w:rPr>
          <w:sz w:val="28"/>
          <w:lang w:val="en-US"/>
        </w:rPr>
        <w:t>.0</w:t>
      </w:r>
      <w:r>
        <w:rPr>
          <w:sz w:val="28"/>
        </w:rPr>
        <w:t>3</w:t>
      </w:r>
      <w:r w:rsidRPr="000D632B">
        <w:rPr>
          <w:sz w:val="28"/>
          <w:lang w:val="en-US"/>
        </w:rPr>
        <w:t>.2026).</w:t>
      </w:r>
    </w:p>
    <w:p w14:paraId="78BE8103" w14:textId="77777777" w:rsidR="00E949EB" w:rsidRPr="0048096F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color w:val="000000" w:themeColor="text1"/>
          <w:sz w:val="28"/>
          <w:szCs w:val="28"/>
          <w:lang w:val="en-US" w:eastAsia="en-US"/>
        </w:rPr>
      </w:pPr>
      <w:r w:rsidRPr="0048096F">
        <w:rPr>
          <w:rFonts w:eastAsia="Calibri"/>
          <w:bCs/>
          <w:sz w:val="28"/>
          <w:szCs w:val="28"/>
          <w:lang w:val="en-US" w:eastAsia="en-US"/>
        </w:rPr>
        <w:t>Grus J. Data Science from Scratch: First Principles with Python. – 2nd ed. – Sebastopol : O'Reilly Media, 2019. – ISBN 978-1-492-04113-9.</w:t>
      </w:r>
      <w:r w:rsidRPr="00CC6992">
        <w:rPr>
          <w:sz w:val="28"/>
          <w:lang w:val="en-US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12</w:t>
      </w:r>
      <w:r>
        <w:rPr>
          <w:sz w:val="28"/>
          <w:lang w:val="en-US"/>
        </w:rPr>
        <w:t>.0</w:t>
      </w:r>
      <w:r>
        <w:rPr>
          <w:sz w:val="28"/>
        </w:rPr>
        <w:t>3</w:t>
      </w:r>
      <w:r w:rsidRPr="000D632B">
        <w:rPr>
          <w:sz w:val="28"/>
          <w:lang w:val="en-US"/>
        </w:rPr>
        <w:t>.2026).</w:t>
      </w:r>
    </w:p>
    <w:p w14:paraId="3F683F82" w14:textId="77777777" w:rsidR="00E949EB" w:rsidRPr="0048096F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48096F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>Ramalho L. Fluent Python. – 2nd ed. – Sebastopol : O'Reilly Media, 2022. – ISBN 978-1-492-05635-5.</w:t>
      </w:r>
      <w:r w:rsidRPr="00CC6992">
        <w:rPr>
          <w:sz w:val="28"/>
          <w:lang w:val="en-US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12</w:t>
      </w:r>
      <w:r>
        <w:rPr>
          <w:sz w:val="28"/>
          <w:lang w:val="en-US"/>
        </w:rPr>
        <w:t>.0</w:t>
      </w:r>
      <w:r>
        <w:rPr>
          <w:sz w:val="28"/>
        </w:rPr>
        <w:t>3</w:t>
      </w:r>
      <w:r w:rsidRPr="000D632B">
        <w:rPr>
          <w:sz w:val="28"/>
          <w:lang w:val="en-US"/>
        </w:rPr>
        <w:t>.2026).</w:t>
      </w:r>
    </w:p>
    <w:p w14:paraId="1D593BF7" w14:textId="77777777" w:rsidR="00E949EB" w:rsidRPr="00CC6992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bCs/>
          <w:color w:val="000000" w:themeColor="text1"/>
          <w:sz w:val="28"/>
          <w:szCs w:val="28"/>
          <w:lang w:val="en-US" w:eastAsia="en-US"/>
        </w:rPr>
      </w:pPr>
      <w:r w:rsidRPr="00CC6992">
        <w:rPr>
          <w:rFonts w:eastAsia="Calibri"/>
          <w:bCs/>
          <w:sz w:val="28"/>
          <w:szCs w:val="28"/>
          <w:lang w:val="en-US" w:eastAsia="en-US"/>
        </w:rPr>
        <w:lastRenderedPageBreak/>
        <w:t>Lutz M. Learning Python. – 6th ed. – Sebastopol : O'Reilly Media, 2025. – ISBN 978-1-098-17130-8.</w:t>
      </w:r>
      <w:r w:rsidRPr="00CC6992">
        <w:rPr>
          <w:sz w:val="28"/>
          <w:lang w:val="en-US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11</w:t>
      </w:r>
      <w:r>
        <w:rPr>
          <w:sz w:val="28"/>
          <w:lang w:val="en-US"/>
        </w:rPr>
        <w:t>.0</w:t>
      </w:r>
      <w:r>
        <w:rPr>
          <w:sz w:val="28"/>
        </w:rPr>
        <w:t>4</w:t>
      </w:r>
      <w:r w:rsidRPr="000D632B">
        <w:rPr>
          <w:sz w:val="28"/>
          <w:lang w:val="en-US"/>
        </w:rPr>
        <w:t>.2026).</w:t>
      </w:r>
    </w:p>
    <w:p w14:paraId="035E2F20" w14:textId="77777777" w:rsidR="00E949EB" w:rsidRDefault="00E949EB" w:rsidP="00E949EB">
      <w:pPr>
        <w:numPr>
          <w:ilvl w:val="0"/>
          <w:numId w:val="42"/>
        </w:numPr>
        <w:suppressAutoHyphens/>
        <w:spacing w:line="360" w:lineRule="auto"/>
        <w:ind w:left="0" w:firstLine="709"/>
        <w:contextualSpacing/>
        <w:jc w:val="both"/>
        <w:rPr>
          <w:rFonts w:eastAsia="Calibri"/>
          <w:bCs/>
          <w:color w:val="000000" w:themeColor="text1"/>
          <w:sz w:val="28"/>
          <w:szCs w:val="28"/>
          <w:lang w:val="en-US" w:eastAsia="en-US"/>
        </w:rPr>
      </w:pPr>
      <w:r w:rsidRPr="00CC6992">
        <w:rPr>
          <w:rFonts w:eastAsia="Calibri"/>
          <w:bCs/>
          <w:color w:val="000000" w:themeColor="text1"/>
          <w:sz w:val="28"/>
          <w:szCs w:val="28"/>
          <w:lang w:val="en-US" w:eastAsia="en-US"/>
        </w:rPr>
        <w:t>VanderPlas J. Python Data Science Handbook. – Sebastopol : O'Reilly Media, 2016. – ISBN 978-1-491-91205-8.</w:t>
      </w:r>
      <w:r w:rsidRPr="00CC6992">
        <w:rPr>
          <w:sz w:val="28"/>
          <w:lang w:val="en-US"/>
        </w:rPr>
        <w:t xml:space="preserve"> </w:t>
      </w:r>
      <w:r w:rsidRPr="000D632B">
        <w:rPr>
          <w:sz w:val="28"/>
          <w:lang w:val="en-US"/>
        </w:rPr>
        <w:t>(</w:t>
      </w:r>
      <w:r w:rsidRPr="000D632B">
        <w:rPr>
          <w:sz w:val="28"/>
        </w:rPr>
        <w:t>дата</w:t>
      </w:r>
      <w:r w:rsidRPr="000D632B">
        <w:rPr>
          <w:sz w:val="28"/>
          <w:lang w:val="en-US"/>
        </w:rPr>
        <w:t xml:space="preserve"> </w:t>
      </w:r>
      <w:r w:rsidRPr="000D632B">
        <w:rPr>
          <w:sz w:val="28"/>
        </w:rPr>
        <w:t>обращения</w:t>
      </w:r>
      <w:r>
        <w:rPr>
          <w:sz w:val="28"/>
          <w:lang w:val="en-US"/>
        </w:rPr>
        <w:t xml:space="preserve">: </w:t>
      </w:r>
      <w:r>
        <w:rPr>
          <w:sz w:val="28"/>
        </w:rPr>
        <w:t>11</w:t>
      </w:r>
      <w:r>
        <w:rPr>
          <w:sz w:val="28"/>
          <w:lang w:val="en-US"/>
        </w:rPr>
        <w:t>.0</w:t>
      </w:r>
      <w:r>
        <w:rPr>
          <w:sz w:val="28"/>
        </w:rPr>
        <w:t>4</w:t>
      </w:r>
      <w:r w:rsidRPr="000D632B">
        <w:rPr>
          <w:sz w:val="28"/>
          <w:lang w:val="en-US"/>
        </w:rPr>
        <w:t>.2026).</w:t>
      </w:r>
    </w:p>
    <w:p w14:paraId="7667B4EF" w14:textId="77777777" w:rsidR="00E949EB" w:rsidRPr="00E949EB" w:rsidRDefault="00E949EB" w:rsidP="00E949EB">
      <w:pPr>
        <w:pStyle w:val="1-"/>
      </w:pPr>
    </w:p>
    <w:p w14:paraId="430C70E4" w14:textId="77777777" w:rsidR="00494191" w:rsidRDefault="00494191" w:rsidP="00096146">
      <w:pPr>
        <w:pStyle w:val="a9"/>
      </w:pPr>
      <w:bookmarkStart w:id="18" w:name="_Toc230176783"/>
      <w:r w:rsidRPr="00096146">
        <w:lastRenderedPageBreak/>
        <w:t>ПРИЛОЖЕНИЕ А</w:t>
      </w:r>
      <w:bookmarkStart w:id="19" w:name="_Toc102485629"/>
      <w:bookmarkStart w:id="20" w:name="_Toc102673721"/>
      <w:r w:rsidR="000636BC" w:rsidRPr="00096146">
        <w:br/>
      </w:r>
      <w:bookmarkEnd w:id="19"/>
      <w:bookmarkEnd w:id="20"/>
      <w:r w:rsidR="00E435E4">
        <w:t>Ссылки на проект</w:t>
      </w:r>
      <w:bookmarkEnd w:id="18"/>
    </w:p>
    <w:p w14:paraId="4F53A6A8" w14:textId="0AB481ED" w:rsidR="00E435E4" w:rsidRPr="009D592E" w:rsidRDefault="00E435E4" w:rsidP="00E435E4">
      <w:pPr>
        <w:pStyle w:val="1-"/>
        <w:rPr>
          <w:i/>
          <w:color w:val="FF0000"/>
        </w:rPr>
      </w:pPr>
      <w:r w:rsidRPr="003C48DA">
        <w:rPr>
          <w:iCs/>
        </w:rPr>
        <w:t>Ссылка на github</w:t>
      </w:r>
      <w:r w:rsidR="009D592E" w:rsidRPr="009D592E">
        <w:rPr>
          <w:iCs/>
        </w:rPr>
        <w:t xml:space="preserve">: </w:t>
      </w:r>
      <w:hyperlink r:id="rId24" w:history="1">
        <w:r w:rsidR="00115EF9" w:rsidRPr="002871A3">
          <w:rPr>
            <w:rStyle w:val="Hyperlink"/>
            <w:iCs/>
          </w:rPr>
          <w:t>https://github.com/steller3002/6305bellerse.git</w:t>
        </w:r>
      </w:hyperlink>
    </w:p>
    <w:p w14:paraId="32EF72F3" w14:textId="0E28BF6F" w:rsidR="003C48DA" w:rsidRPr="009D592E" w:rsidRDefault="003C48DA" w:rsidP="00E435E4">
      <w:pPr>
        <w:pStyle w:val="1-"/>
        <w:rPr>
          <w:iCs/>
        </w:rPr>
      </w:pPr>
      <w:r>
        <w:rPr>
          <w:iCs/>
        </w:rPr>
        <w:t xml:space="preserve">Ссылка на </w:t>
      </w:r>
      <w:proofErr w:type="spellStart"/>
      <w:r>
        <w:rPr>
          <w:iCs/>
          <w:lang w:val="en-US"/>
        </w:rPr>
        <w:t>TestPyPi</w:t>
      </w:r>
      <w:proofErr w:type="spellEnd"/>
      <w:r w:rsidRPr="009D592E">
        <w:rPr>
          <w:iCs/>
        </w:rPr>
        <w:t xml:space="preserve">: </w:t>
      </w:r>
      <w:hyperlink r:id="rId25" w:history="1">
        <w:r w:rsidR="004F462B" w:rsidRPr="002871A3">
          <w:rPr>
            <w:rStyle w:val="Hyperlink"/>
            <w:iCs/>
          </w:rPr>
          <w:t>https://test.pypi.org/project/metetl-beller-010302D-6305/</w:t>
        </w:r>
      </w:hyperlink>
    </w:p>
    <w:sectPr w:rsidR="003C48DA" w:rsidRPr="009D592E" w:rsidSect="00B5339B">
      <w:footerReference w:type="default" r:id="rId26"/>
      <w:footerReference w:type="first" r:id="rId27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20CC" w14:textId="77777777" w:rsidR="00D73232" w:rsidRDefault="00D73232">
      <w:r>
        <w:separator/>
      </w:r>
    </w:p>
  </w:endnote>
  <w:endnote w:type="continuationSeparator" w:id="0">
    <w:p w14:paraId="65F51B15" w14:textId="77777777" w:rsidR="00D73232" w:rsidRDefault="00D73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3336028B" w14:textId="77777777" w:rsidR="00E96016" w:rsidRDefault="00E960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9A5">
          <w:rPr>
            <w:noProof/>
          </w:rPr>
          <w:t>9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63F9" w14:textId="77777777" w:rsidR="00E96016" w:rsidRDefault="00E9601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4879D" w14:textId="77777777" w:rsidR="00D73232" w:rsidRDefault="00D73232">
      <w:r>
        <w:separator/>
      </w:r>
    </w:p>
  </w:footnote>
  <w:footnote w:type="continuationSeparator" w:id="0">
    <w:p w14:paraId="7A47A8C1" w14:textId="77777777" w:rsidR="00D73232" w:rsidRDefault="00D73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3D0FAC"/>
    <w:multiLevelType w:val="multilevel"/>
    <w:tmpl w:val="C34A75D4"/>
    <w:numStyleLink w:val="a"/>
  </w:abstractNum>
  <w:abstractNum w:abstractNumId="2" w15:restartNumberingAfterBreak="0">
    <w:nsid w:val="0A0C2F39"/>
    <w:multiLevelType w:val="multilevel"/>
    <w:tmpl w:val="A80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13F6CA5"/>
    <w:multiLevelType w:val="hybridMultilevel"/>
    <w:tmpl w:val="AE466622"/>
    <w:lvl w:ilvl="0" w:tplc="9FC84A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360CC7"/>
    <w:multiLevelType w:val="multilevel"/>
    <w:tmpl w:val="BE8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5629A"/>
    <w:multiLevelType w:val="multilevel"/>
    <w:tmpl w:val="C34A75D4"/>
    <w:numStyleLink w:val="a"/>
  </w:abstractNum>
  <w:abstractNum w:abstractNumId="14" w15:restartNumberingAfterBreak="0">
    <w:nsid w:val="36870E68"/>
    <w:multiLevelType w:val="multilevel"/>
    <w:tmpl w:val="C34A75D4"/>
    <w:numStyleLink w:val="a"/>
  </w:abstractNum>
  <w:abstractNum w:abstractNumId="15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19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20" w15:restartNumberingAfterBreak="0">
    <w:nsid w:val="4D1724CC"/>
    <w:multiLevelType w:val="multilevel"/>
    <w:tmpl w:val="ADC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94488B"/>
    <w:multiLevelType w:val="multilevel"/>
    <w:tmpl w:val="798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31F2B"/>
    <w:multiLevelType w:val="multilevel"/>
    <w:tmpl w:val="C34A75D4"/>
    <w:numStyleLink w:val="a"/>
  </w:abstractNum>
  <w:abstractNum w:abstractNumId="24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50D2B74"/>
    <w:multiLevelType w:val="multilevel"/>
    <w:tmpl w:val="560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31CCC"/>
    <w:multiLevelType w:val="multilevel"/>
    <w:tmpl w:val="104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8" w15:restartNumberingAfterBreak="0">
    <w:nsid w:val="5CA579C7"/>
    <w:multiLevelType w:val="multilevel"/>
    <w:tmpl w:val="542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C5B9D"/>
    <w:multiLevelType w:val="multilevel"/>
    <w:tmpl w:val="B38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3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34" w15:restartNumberingAfterBreak="0">
    <w:nsid w:val="6AA763E1"/>
    <w:multiLevelType w:val="multilevel"/>
    <w:tmpl w:val="D65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ABA7CA7"/>
    <w:multiLevelType w:val="multilevel"/>
    <w:tmpl w:val="C34A75D4"/>
    <w:numStyleLink w:val="a"/>
  </w:abstractNum>
  <w:abstractNum w:abstractNumId="40" w15:restartNumberingAfterBreak="0">
    <w:nsid w:val="7EC47D60"/>
    <w:multiLevelType w:val="multilevel"/>
    <w:tmpl w:val="C34A75D4"/>
    <w:numStyleLink w:val="a"/>
  </w:abstractNum>
  <w:num w:numId="1" w16cid:durableId="133260636">
    <w:abstractNumId w:val="33"/>
  </w:num>
  <w:num w:numId="2" w16cid:durableId="766313223">
    <w:abstractNumId w:val="18"/>
  </w:num>
  <w:num w:numId="3" w16cid:durableId="2109495537">
    <w:abstractNumId w:val="16"/>
  </w:num>
  <w:num w:numId="4" w16cid:durableId="1716730225">
    <w:abstractNumId w:val="27"/>
  </w:num>
  <w:num w:numId="5" w16cid:durableId="2030257570">
    <w:abstractNumId w:val="15"/>
  </w:num>
  <w:num w:numId="6" w16cid:durableId="1993556838">
    <w:abstractNumId w:val="32"/>
  </w:num>
  <w:num w:numId="7" w16cid:durableId="1045716050">
    <w:abstractNumId w:val="24"/>
  </w:num>
  <w:num w:numId="8" w16cid:durableId="344287021">
    <w:abstractNumId w:val="3"/>
  </w:num>
  <w:num w:numId="9" w16cid:durableId="1517379650">
    <w:abstractNumId w:val="5"/>
  </w:num>
  <w:num w:numId="10" w16cid:durableId="1884171067">
    <w:abstractNumId w:val="35"/>
  </w:num>
  <w:num w:numId="11" w16cid:durableId="1287082630">
    <w:abstractNumId w:val="37"/>
    <w:lvlOverride w:ilvl="0">
      <w:startOverride w:val="1"/>
    </w:lvlOverride>
  </w:num>
  <w:num w:numId="12" w16cid:durableId="1945335309">
    <w:abstractNumId w:val="21"/>
  </w:num>
  <w:num w:numId="13" w16cid:durableId="1241602020">
    <w:abstractNumId w:val="36"/>
  </w:num>
  <w:num w:numId="14" w16cid:durableId="33578021">
    <w:abstractNumId w:val="9"/>
  </w:num>
  <w:num w:numId="15" w16cid:durableId="2097166434">
    <w:abstractNumId w:val="31"/>
  </w:num>
  <w:num w:numId="16" w16cid:durableId="1148090693">
    <w:abstractNumId w:val="7"/>
  </w:num>
  <w:num w:numId="17" w16cid:durableId="836575951">
    <w:abstractNumId w:val="6"/>
  </w:num>
  <w:num w:numId="18" w16cid:durableId="1067340865">
    <w:abstractNumId w:val="17"/>
  </w:num>
  <w:num w:numId="19" w16cid:durableId="423888191">
    <w:abstractNumId w:val="4"/>
  </w:num>
  <w:num w:numId="20" w16cid:durableId="696152499">
    <w:abstractNumId w:val="8"/>
  </w:num>
  <w:num w:numId="21" w16cid:durableId="1859006478">
    <w:abstractNumId w:val="38"/>
  </w:num>
  <w:num w:numId="22" w16cid:durableId="33700809">
    <w:abstractNumId w:val="30"/>
  </w:num>
  <w:num w:numId="23" w16cid:durableId="1469978925">
    <w:abstractNumId w:val="19"/>
  </w:num>
  <w:num w:numId="24" w16cid:durableId="1391345092">
    <w:abstractNumId w:val="0"/>
  </w:num>
  <w:num w:numId="25" w16cid:durableId="3697681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85241253">
    <w:abstractNumId w:val="10"/>
  </w:num>
  <w:num w:numId="27" w16cid:durableId="1391809798">
    <w:abstractNumId w:val="13"/>
  </w:num>
  <w:num w:numId="28" w16cid:durableId="1438524874">
    <w:abstractNumId w:val="1"/>
  </w:num>
  <w:num w:numId="29" w16cid:durableId="397096299">
    <w:abstractNumId w:val="14"/>
  </w:num>
  <w:num w:numId="30" w16cid:durableId="2045205781">
    <w:abstractNumId w:val="40"/>
  </w:num>
  <w:num w:numId="31" w16cid:durableId="190648285">
    <w:abstractNumId w:val="39"/>
  </w:num>
  <w:num w:numId="32" w16cid:durableId="1544558243">
    <w:abstractNumId w:val="23"/>
  </w:num>
  <w:num w:numId="33" w16cid:durableId="1396080443">
    <w:abstractNumId w:val="26"/>
  </w:num>
  <w:num w:numId="34" w16cid:durableId="1367606053">
    <w:abstractNumId w:val="25"/>
  </w:num>
  <w:num w:numId="35" w16cid:durableId="117337823">
    <w:abstractNumId w:val="28"/>
  </w:num>
  <w:num w:numId="36" w16cid:durableId="1989482114">
    <w:abstractNumId w:val="20"/>
  </w:num>
  <w:num w:numId="37" w16cid:durableId="1888057317">
    <w:abstractNumId w:val="2"/>
  </w:num>
  <w:num w:numId="38" w16cid:durableId="665936132">
    <w:abstractNumId w:val="12"/>
  </w:num>
  <w:num w:numId="39" w16cid:durableId="548229297">
    <w:abstractNumId w:val="34"/>
  </w:num>
  <w:num w:numId="40" w16cid:durableId="11802161">
    <w:abstractNumId w:val="22"/>
  </w:num>
  <w:num w:numId="41" w16cid:durableId="1208419875">
    <w:abstractNumId w:val="29"/>
  </w:num>
  <w:num w:numId="42" w16cid:durableId="16905262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7E0E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D67"/>
    <w:rsid w:val="00012ED8"/>
    <w:rsid w:val="00013D9F"/>
    <w:rsid w:val="00014483"/>
    <w:rsid w:val="00015EB4"/>
    <w:rsid w:val="00016301"/>
    <w:rsid w:val="00022241"/>
    <w:rsid w:val="00023BF0"/>
    <w:rsid w:val="00023DE3"/>
    <w:rsid w:val="0002457D"/>
    <w:rsid w:val="0002506C"/>
    <w:rsid w:val="000254F5"/>
    <w:rsid w:val="0002706D"/>
    <w:rsid w:val="0002740F"/>
    <w:rsid w:val="00031A67"/>
    <w:rsid w:val="00035933"/>
    <w:rsid w:val="00036DE1"/>
    <w:rsid w:val="00036FC7"/>
    <w:rsid w:val="00043400"/>
    <w:rsid w:val="00045DCB"/>
    <w:rsid w:val="00045EB4"/>
    <w:rsid w:val="000466EB"/>
    <w:rsid w:val="00051597"/>
    <w:rsid w:val="00053D28"/>
    <w:rsid w:val="00054FE8"/>
    <w:rsid w:val="000558E6"/>
    <w:rsid w:val="00060795"/>
    <w:rsid w:val="000636BC"/>
    <w:rsid w:val="00064BFF"/>
    <w:rsid w:val="00065D35"/>
    <w:rsid w:val="00066CBB"/>
    <w:rsid w:val="000676CD"/>
    <w:rsid w:val="000679E3"/>
    <w:rsid w:val="00070449"/>
    <w:rsid w:val="000707D3"/>
    <w:rsid w:val="00071A60"/>
    <w:rsid w:val="0007326E"/>
    <w:rsid w:val="000748B9"/>
    <w:rsid w:val="000756D1"/>
    <w:rsid w:val="00083340"/>
    <w:rsid w:val="000836DC"/>
    <w:rsid w:val="00083E6A"/>
    <w:rsid w:val="000848B3"/>
    <w:rsid w:val="0008603A"/>
    <w:rsid w:val="00090642"/>
    <w:rsid w:val="00091442"/>
    <w:rsid w:val="00092FC0"/>
    <w:rsid w:val="00095673"/>
    <w:rsid w:val="00096046"/>
    <w:rsid w:val="00096146"/>
    <w:rsid w:val="0009637C"/>
    <w:rsid w:val="000966A5"/>
    <w:rsid w:val="000966C8"/>
    <w:rsid w:val="00096D9F"/>
    <w:rsid w:val="000A0BF3"/>
    <w:rsid w:val="000A1C41"/>
    <w:rsid w:val="000A1FAA"/>
    <w:rsid w:val="000A3346"/>
    <w:rsid w:val="000A482C"/>
    <w:rsid w:val="000A7CEE"/>
    <w:rsid w:val="000B25FA"/>
    <w:rsid w:val="000B30CF"/>
    <w:rsid w:val="000B30E9"/>
    <w:rsid w:val="000B3E08"/>
    <w:rsid w:val="000B556A"/>
    <w:rsid w:val="000B670A"/>
    <w:rsid w:val="000B6D53"/>
    <w:rsid w:val="000B76B9"/>
    <w:rsid w:val="000C061C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CF9"/>
    <w:rsid w:val="000D5F4E"/>
    <w:rsid w:val="000D6731"/>
    <w:rsid w:val="000E010F"/>
    <w:rsid w:val="000E04C3"/>
    <w:rsid w:val="000E095E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4B9"/>
    <w:rsid w:val="000F5C9F"/>
    <w:rsid w:val="000F6014"/>
    <w:rsid w:val="000F6874"/>
    <w:rsid w:val="000F6D3D"/>
    <w:rsid w:val="000F7ED6"/>
    <w:rsid w:val="00103CC4"/>
    <w:rsid w:val="001047ED"/>
    <w:rsid w:val="00105039"/>
    <w:rsid w:val="0010611F"/>
    <w:rsid w:val="00111F83"/>
    <w:rsid w:val="0011238E"/>
    <w:rsid w:val="00112C81"/>
    <w:rsid w:val="00112F52"/>
    <w:rsid w:val="001149D1"/>
    <w:rsid w:val="00115EF9"/>
    <w:rsid w:val="001162B3"/>
    <w:rsid w:val="00116AAA"/>
    <w:rsid w:val="00116ED1"/>
    <w:rsid w:val="0012003C"/>
    <w:rsid w:val="00120CA9"/>
    <w:rsid w:val="00120D72"/>
    <w:rsid w:val="0012157D"/>
    <w:rsid w:val="001221B7"/>
    <w:rsid w:val="00122ACF"/>
    <w:rsid w:val="00123B66"/>
    <w:rsid w:val="00124056"/>
    <w:rsid w:val="00124C73"/>
    <w:rsid w:val="00125885"/>
    <w:rsid w:val="00125C75"/>
    <w:rsid w:val="00126D27"/>
    <w:rsid w:val="001270A6"/>
    <w:rsid w:val="00127954"/>
    <w:rsid w:val="00127F77"/>
    <w:rsid w:val="00130164"/>
    <w:rsid w:val="001330D7"/>
    <w:rsid w:val="00134076"/>
    <w:rsid w:val="00134736"/>
    <w:rsid w:val="00135451"/>
    <w:rsid w:val="0014090E"/>
    <w:rsid w:val="00140C01"/>
    <w:rsid w:val="001440AE"/>
    <w:rsid w:val="0014555F"/>
    <w:rsid w:val="00145AF3"/>
    <w:rsid w:val="0014694C"/>
    <w:rsid w:val="00147101"/>
    <w:rsid w:val="00147466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2DA9"/>
    <w:rsid w:val="00164A94"/>
    <w:rsid w:val="00165265"/>
    <w:rsid w:val="001671D7"/>
    <w:rsid w:val="00170C9B"/>
    <w:rsid w:val="0017158A"/>
    <w:rsid w:val="00173460"/>
    <w:rsid w:val="00174DED"/>
    <w:rsid w:val="001754D9"/>
    <w:rsid w:val="0017562D"/>
    <w:rsid w:val="0017617B"/>
    <w:rsid w:val="0017709E"/>
    <w:rsid w:val="001801ED"/>
    <w:rsid w:val="00181C47"/>
    <w:rsid w:val="00190447"/>
    <w:rsid w:val="00192CF2"/>
    <w:rsid w:val="00193A2F"/>
    <w:rsid w:val="0019489A"/>
    <w:rsid w:val="00195478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0613"/>
    <w:rsid w:val="001B304B"/>
    <w:rsid w:val="001B409D"/>
    <w:rsid w:val="001B42CE"/>
    <w:rsid w:val="001B7AF9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5E46"/>
    <w:rsid w:val="00206763"/>
    <w:rsid w:val="00206C9B"/>
    <w:rsid w:val="00210850"/>
    <w:rsid w:val="0021218F"/>
    <w:rsid w:val="00212D44"/>
    <w:rsid w:val="00213595"/>
    <w:rsid w:val="00214752"/>
    <w:rsid w:val="002147B0"/>
    <w:rsid w:val="002154D6"/>
    <w:rsid w:val="002156F8"/>
    <w:rsid w:val="00216E82"/>
    <w:rsid w:val="002170A8"/>
    <w:rsid w:val="00217652"/>
    <w:rsid w:val="00217DBE"/>
    <w:rsid w:val="002201F1"/>
    <w:rsid w:val="002202C8"/>
    <w:rsid w:val="00220CCE"/>
    <w:rsid w:val="00223934"/>
    <w:rsid w:val="0022510C"/>
    <w:rsid w:val="0022615E"/>
    <w:rsid w:val="002269CA"/>
    <w:rsid w:val="00227160"/>
    <w:rsid w:val="00233B3C"/>
    <w:rsid w:val="00234E50"/>
    <w:rsid w:val="00234F20"/>
    <w:rsid w:val="0023536A"/>
    <w:rsid w:val="00241E85"/>
    <w:rsid w:val="00243906"/>
    <w:rsid w:val="00243C0F"/>
    <w:rsid w:val="00247472"/>
    <w:rsid w:val="0024756E"/>
    <w:rsid w:val="00250085"/>
    <w:rsid w:val="002504B7"/>
    <w:rsid w:val="002508D0"/>
    <w:rsid w:val="00250F0C"/>
    <w:rsid w:val="00253990"/>
    <w:rsid w:val="00253A1F"/>
    <w:rsid w:val="002550A1"/>
    <w:rsid w:val="002557F6"/>
    <w:rsid w:val="002618B1"/>
    <w:rsid w:val="00266182"/>
    <w:rsid w:val="002678AD"/>
    <w:rsid w:val="00267E1C"/>
    <w:rsid w:val="00273A0B"/>
    <w:rsid w:val="00273B67"/>
    <w:rsid w:val="00273CF3"/>
    <w:rsid w:val="00273D28"/>
    <w:rsid w:val="00274209"/>
    <w:rsid w:val="0027523A"/>
    <w:rsid w:val="00277A5C"/>
    <w:rsid w:val="0028159E"/>
    <w:rsid w:val="00282495"/>
    <w:rsid w:val="002871A3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A7FEB"/>
    <w:rsid w:val="002B00A2"/>
    <w:rsid w:val="002B0805"/>
    <w:rsid w:val="002B1020"/>
    <w:rsid w:val="002B12E6"/>
    <w:rsid w:val="002B3CE8"/>
    <w:rsid w:val="002B4438"/>
    <w:rsid w:val="002B7B77"/>
    <w:rsid w:val="002C0239"/>
    <w:rsid w:val="002C0FD5"/>
    <w:rsid w:val="002C1566"/>
    <w:rsid w:val="002C2043"/>
    <w:rsid w:val="002C2C60"/>
    <w:rsid w:val="002C2D84"/>
    <w:rsid w:val="002C3324"/>
    <w:rsid w:val="002C3346"/>
    <w:rsid w:val="002C5FA1"/>
    <w:rsid w:val="002C7753"/>
    <w:rsid w:val="002D00AE"/>
    <w:rsid w:val="002D4E48"/>
    <w:rsid w:val="002D4FEB"/>
    <w:rsid w:val="002D68C3"/>
    <w:rsid w:val="002E2E0A"/>
    <w:rsid w:val="002E3436"/>
    <w:rsid w:val="002E34B4"/>
    <w:rsid w:val="002E371A"/>
    <w:rsid w:val="002E611C"/>
    <w:rsid w:val="002E67CA"/>
    <w:rsid w:val="002E6C93"/>
    <w:rsid w:val="002E7F4E"/>
    <w:rsid w:val="002F0B03"/>
    <w:rsid w:val="002F17E7"/>
    <w:rsid w:val="002F224F"/>
    <w:rsid w:val="002F22EA"/>
    <w:rsid w:val="002F239D"/>
    <w:rsid w:val="002F2EB3"/>
    <w:rsid w:val="002F3A86"/>
    <w:rsid w:val="002F431F"/>
    <w:rsid w:val="002F5073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3B89"/>
    <w:rsid w:val="003177DD"/>
    <w:rsid w:val="0032158C"/>
    <w:rsid w:val="00324098"/>
    <w:rsid w:val="00325034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85F56"/>
    <w:rsid w:val="00386D72"/>
    <w:rsid w:val="00390601"/>
    <w:rsid w:val="003913A3"/>
    <w:rsid w:val="0039186B"/>
    <w:rsid w:val="00391991"/>
    <w:rsid w:val="00392388"/>
    <w:rsid w:val="00392F4E"/>
    <w:rsid w:val="00393F4A"/>
    <w:rsid w:val="00394264"/>
    <w:rsid w:val="0039493D"/>
    <w:rsid w:val="00394C94"/>
    <w:rsid w:val="003972B7"/>
    <w:rsid w:val="0039749B"/>
    <w:rsid w:val="003A1D8F"/>
    <w:rsid w:val="003B2432"/>
    <w:rsid w:val="003B2761"/>
    <w:rsid w:val="003B3EFC"/>
    <w:rsid w:val="003B54B5"/>
    <w:rsid w:val="003B5BE8"/>
    <w:rsid w:val="003B5E88"/>
    <w:rsid w:val="003B7302"/>
    <w:rsid w:val="003C0308"/>
    <w:rsid w:val="003C0945"/>
    <w:rsid w:val="003C14DC"/>
    <w:rsid w:val="003C1642"/>
    <w:rsid w:val="003C48DA"/>
    <w:rsid w:val="003C4F84"/>
    <w:rsid w:val="003C5700"/>
    <w:rsid w:val="003C5E77"/>
    <w:rsid w:val="003C6C29"/>
    <w:rsid w:val="003D3C1F"/>
    <w:rsid w:val="003D4C6B"/>
    <w:rsid w:val="003D5FAE"/>
    <w:rsid w:val="003D6206"/>
    <w:rsid w:val="003D67C8"/>
    <w:rsid w:val="003D78AC"/>
    <w:rsid w:val="003E26DA"/>
    <w:rsid w:val="003E2786"/>
    <w:rsid w:val="003E3A83"/>
    <w:rsid w:val="003E61F1"/>
    <w:rsid w:val="003E66A9"/>
    <w:rsid w:val="003F0D77"/>
    <w:rsid w:val="003F0DE0"/>
    <w:rsid w:val="003F26F4"/>
    <w:rsid w:val="003F296D"/>
    <w:rsid w:val="003F495F"/>
    <w:rsid w:val="003F59C8"/>
    <w:rsid w:val="00401C40"/>
    <w:rsid w:val="004048A2"/>
    <w:rsid w:val="00405AA4"/>
    <w:rsid w:val="00406B01"/>
    <w:rsid w:val="004076B7"/>
    <w:rsid w:val="004077D4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14F8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5B29"/>
    <w:rsid w:val="00465FA1"/>
    <w:rsid w:val="00466139"/>
    <w:rsid w:val="00467803"/>
    <w:rsid w:val="00470944"/>
    <w:rsid w:val="00470A18"/>
    <w:rsid w:val="004720B0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25F1"/>
    <w:rsid w:val="00493251"/>
    <w:rsid w:val="0049399B"/>
    <w:rsid w:val="00493D51"/>
    <w:rsid w:val="00494191"/>
    <w:rsid w:val="00495663"/>
    <w:rsid w:val="0049681D"/>
    <w:rsid w:val="0049747E"/>
    <w:rsid w:val="004A10D0"/>
    <w:rsid w:val="004A1416"/>
    <w:rsid w:val="004A25C5"/>
    <w:rsid w:val="004A4509"/>
    <w:rsid w:val="004A4F77"/>
    <w:rsid w:val="004A561B"/>
    <w:rsid w:val="004A5BEA"/>
    <w:rsid w:val="004A71A4"/>
    <w:rsid w:val="004B04E3"/>
    <w:rsid w:val="004B0D6A"/>
    <w:rsid w:val="004B115F"/>
    <w:rsid w:val="004B1C23"/>
    <w:rsid w:val="004B447F"/>
    <w:rsid w:val="004B5579"/>
    <w:rsid w:val="004B6E69"/>
    <w:rsid w:val="004C1732"/>
    <w:rsid w:val="004C3A4B"/>
    <w:rsid w:val="004C4429"/>
    <w:rsid w:val="004C5226"/>
    <w:rsid w:val="004C6BD2"/>
    <w:rsid w:val="004C787F"/>
    <w:rsid w:val="004D0D11"/>
    <w:rsid w:val="004D1648"/>
    <w:rsid w:val="004D30BA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1DBB"/>
    <w:rsid w:val="004F462B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12E"/>
    <w:rsid w:val="00525997"/>
    <w:rsid w:val="00532024"/>
    <w:rsid w:val="0053259B"/>
    <w:rsid w:val="005328E4"/>
    <w:rsid w:val="00534001"/>
    <w:rsid w:val="00534B54"/>
    <w:rsid w:val="00536879"/>
    <w:rsid w:val="0053761F"/>
    <w:rsid w:val="00540855"/>
    <w:rsid w:val="00542076"/>
    <w:rsid w:val="005422EA"/>
    <w:rsid w:val="00542FFA"/>
    <w:rsid w:val="00543FC7"/>
    <w:rsid w:val="00544DDE"/>
    <w:rsid w:val="00545126"/>
    <w:rsid w:val="0054577A"/>
    <w:rsid w:val="00545D95"/>
    <w:rsid w:val="005465C7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56481"/>
    <w:rsid w:val="00556F37"/>
    <w:rsid w:val="00557148"/>
    <w:rsid w:val="005626BF"/>
    <w:rsid w:val="00562FBE"/>
    <w:rsid w:val="00565F09"/>
    <w:rsid w:val="005739F8"/>
    <w:rsid w:val="0057569A"/>
    <w:rsid w:val="0057737B"/>
    <w:rsid w:val="00577841"/>
    <w:rsid w:val="00580484"/>
    <w:rsid w:val="00582126"/>
    <w:rsid w:val="00582EF6"/>
    <w:rsid w:val="00583602"/>
    <w:rsid w:val="00583862"/>
    <w:rsid w:val="0058608F"/>
    <w:rsid w:val="00586E43"/>
    <w:rsid w:val="00587317"/>
    <w:rsid w:val="005908D8"/>
    <w:rsid w:val="00593E74"/>
    <w:rsid w:val="0059430D"/>
    <w:rsid w:val="00594DB3"/>
    <w:rsid w:val="005952A1"/>
    <w:rsid w:val="00596158"/>
    <w:rsid w:val="00596E2F"/>
    <w:rsid w:val="005A1A51"/>
    <w:rsid w:val="005A2F85"/>
    <w:rsid w:val="005A309C"/>
    <w:rsid w:val="005A366B"/>
    <w:rsid w:val="005A3B4F"/>
    <w:rsid w:val="005A3F12"/>
    <w:rsid w:val="005A613D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0404"/>
    <w:rsid w:val="005C14C6"/>
    <w:rsid w:val="005C32E8"/>
    <w:rsid w:val="005C41FC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53D9"/>
    <w:rsid w:val="005F6C0C"/>
    <w:rsid w:val="005F70AA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3F26"/>
    <w:rsid w:val="00614910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2766B"/>
    <w:rsid w:val="00631935"/>
    <w:rsid w:val="006330A8"/>
    <w:rsid w:val="00633917"/>
    <w:rsid w:val="006346E1"/>
    <w:rsid w:val="00634A0E"/>
    <w:rsid w:val="00634BA2"/>
    <w:rsid w:val="00634D6C"/>
    <w:rsid w:val="00640308"/>
    <w:rsid w:val="006409F5"/>
    <w:rsid w:val="006424B4"/>
    <w:rsid w:val="0064290D"/>
    <w:rsid w:val="00643684"/>
    <w:rsid w:val="00645861"/>
    <w:rsid w:val="00645CA1"/>
    <w:rsid w:val="0064676F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22BA"/>
    <w:rsid w:val="00663842"/>
    <w:rsid w:val="006667D0"/>
    <w:rsid w:val="00667D83"/>
    <w:rsid w:val="00673289"/>
    <w:rsid w:val="0067429B"/>
    <w:rsid w:val="006779BA"/>
    <w:rsid w:val="006808FD"/>
    <w:rsid w:val="006835A7"/>
    <w:rsid w:val="00683F08"/>
    <w:rsid w:val="00683F78"/>
    <w:rsid w:val="00684D56"/>
    <w:rsid w:val="00686BF2"/>
    <w:rsid w:val="00687663"/>
    <w:rsid w:val="00690338"/>
    <w:rsid w:val="00690927"/>
    <w:rsid w:val="00693470"/>
    <w:rsid w:val="00693B83"/>
    <w:rsid w:val="00694207"/>
    <w:rsid w:val="00695B40"/>
    <w:rsid w:val="006A21DE"/>
    <w:rsid w:val="006A2557"/>
    <w:rsid w:val="006A33DC"/>
    <w:rsid w:val="006A4907"/>
    <w:rsid w:val="006A54F8"/>
    <w:rsid w:val="006A5545"/>
    <w:rsid w:val="006A67C7"/>
    <w:rsid w:val="006A7070"/>
    <w:rsid w:val="006A727A"/>
    <w:rsid w:val="006A750A"/>
    <w:rsid w:val="006B16D1"/>
    <w:rsid w:val="006B2197"/>
    <w:rsid w:val="006B3509"/>
    <w:rsid w:val="006B48B1"/>
    <w:rsid w:val="006B5B10"/>
    <w:rsid w:val="006C13F3"/>
    <w:rsid w:val="006C1565"/>
    <w:rsid w:val="006C2261"/>
    <w:rsid w:val="006C2882"/>
    <w:rsid w:val="006C38E3"/>
    <w:rsid w:val="006C42FC"/>
    <w:rsid w:val="006C532A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D71CD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394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5774"/>
    <w:rsid w:val="00717AFC"/>
    <w:rsid w:val="00720130"/>
    <w:rsid w:val="00720EE8"/>
    <w:rsid w:val="0072318B"/>
    <w:rsid w:val="00723308"/>
    <w:rsid w:val="00724CA6"/>
    <w:rsid w:val="00725E4C"/>
    <w:rsid w:val="00726155"/>
    <w:rsid w:val="00730AB8"/>
    <w:rsid w:val="00730CD0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2351"/>
    <w:rsid w:val="00753204"/>
    <w:rsid w:val="00753492"/>
    <w:rsid w:val="00755704"/>
    <w:rsid w:val="007600DC"/>
    <w:rsid w:val="00761962"/>
    <w:rsid w:val="007625C0"/>
    <w:rsid w:val="00763AFC"/>
    <w:rsid w:val="00763B4E"/>
    <w:rsid w:val="007645D9"/>
    <w:rsid w:val="0076602D"/>
    <w:rsid w:val="00766566"/>
    <w:rsid w:val="007668E6"/>
    <w:rsid w:val="00772203"/>
    <w:rsid w:val="00772830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00AB"/>
    <w:rsid w:val="00791096"/>
    <w:rsid w:val="00792350"/>
    <w:rsid w:val="00793C8D"/>
    <w:rsid w:val="0079629E"/>
    <w:rsid w:val="00796D4F"/>
    <w:rsid w:val="0079721D"/>
    <w:rsid w:val="0079723C"/>
    <w:rsid w:val="007A012F"/>
    <w:rsid w:val="007A13FD"/>
    <w:rsid w:val="007A14A9"/>
    <w:rsid w:val="007A1A28"/>
    <w:rsid w:val="007A3AD1"/>
    <w:rsid w:val="007A5EC4"/>
    <w:rsid w:val="007A63CB"/>
    <w:rsid w:val="007B0073"/>
    <w:rsid w:val="007B1181"/>
    <w:rsid w:val="007B2FD3"/>
    <w:rsid w:val="007B3570"/>
    <w:rsid w:val="007B5135"/>
    <w:rsid w:val="007B52A6"/>
    <w:rsid w:val="007B530F"/>
    <w:rsid w:val="007B6108"/>
    <w:rsid w:val="007B6353"/>
    <w:rsid w:val="007B63A0"/>
    <w:rsid w:val="007B7569"/>
    <w:rsid w:val="007B7805"/>
    <w:rsid w:val="007C0B26"/>
    <w:rsid w:val="007C0F35"/>
    <w:rsid w:val="007C1147"/>
    <w:rsid w:val="007C29E0"/>
    <w:rsid w:val="007C411C"/>
    <w:rsid w:val="007C4D97"/>
    <w:rsid w:val="007C6EAC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4BFB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5AF3"/>
    <w:rsid w:val="00805B50"/>
    <w:rsid w:val="008065D6"/>
    <w:rsid w:val="00807B7F"/>
    <w:rsid w:val="00807FD4"/>
    <w:rsid w:val="00810EA5"/>
    <w:rsid w:val="008117CB"/>
    <w:rsid w:val="00811921"/>
    <w:rsid w:val="00812F30"/>
    <w:rsid w:val="00815543"/>
    <w:rsid w:val="00816613"/>
    <w:rsid w:val="00824631"/>
    <w:rsid w:val="0082687F"/>
    <w:rsid w:val="00830A0D"/>
    <w:rsid w:val="008337D1"/>
    <w:rsid w:val="008346A9"/>
    <w:rsid w:val="00834D4C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8A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19A5"/>
    <w:rsid w:val="0089241A"/>
    <w:rsid w:val="00892CEC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A"/>
    <w:rsid w:val="008B18CB"/>
    <w:rsid w:val="008B2AB6"/>
    <w:rsid w:val="008B4265"/>
    <w:rsid w:val="008B4D5A"/>
    <w:rsid w:val="008B5B74"/>
    <w:rsid w:val="008B5E74"/>
    <w:rsid w:val="008B65B5"/>
    <w:rsid w:val="008B6EC0"/>
    <w:rsid w:val="008B77AC"/>
    <w:rsid w:val="008C06D4"/>
    <w:rsid w:val="008C36D7"/>
    <w:rsid w:val="008C6D27"/>
    <w:rsid w:val="008C7536"/>
    <w:rsid w:val="008C7A5C"/>
    <w:rsid w:val="008D0CB7"/>
    <w:rsid w:val="008D3782"/>
    <w:rsid w:val="008D4178"/>
    <w:rsid w:val="008D4479"/>
    <w:rsid w:val="008D5F8D"/>
    <w:rsid w:val="008D650A"/>
    <w:rsid w:val="008D6D89"/>
    <w:rsid w:val="008D7B52"/>
    <w:rsid w:val="008D7E13"/>
    <w:rsid w:val="008E286F"/>
    <w:rsid w:val="008E383E"/>
    <w:rsid w:val="008E4EFB"/>
    <w:rsid w:val="008E59BE"/>
    <w:rsid w:val="008E5C2D"/>
    <w:rsid w:val="008E7FE1"/>
    <w:rsid w:val="008F1384"/>
    <w:rsid w:val="008F20C6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FC2"/>
    <w:rsid w:val="009173F3"/>
    <w:rsid w:val="009207C0"/>
    <w:rsid w:val="00921D35"/>
    <w:rsid w:val="00922553"/>
    <w:rsid w:val="00922D1F"/>
    <w:rsid w:val="00923BF2"/>
    <w:rsid w:val="00924D7B"/>
    <w:rsid w:val="00924E7D"/>
    <w:rsid w:val="00926C76"/>
    <w:rsid w:val="00927D1A"/>
    <w:rsid w:val="00927DEE"/>
    <w:rsid w:val="009312FA"/>
    <w:rsid w:val="00932A97"/>
    <w:rsid w:val="00933BAA"/>
    <w:rsid w:val="00935902"/>
    <w:rsid w:val="0093627D"/>
    <w:rsid w:val="009373AA"/>
    <w:rsid w:val="009412DF"/>
    <w:rsid w:val="009416E8"/>
    <w:rsid w:val="009440C4"/>
    <w:rsid w:val="009459EE"/>
    <w:rsid w:val="00945DB7"/>
    <w:rsid w:val="00946131"/>
    <w:rsid w:val="00946456"/>
    <w:rsid w:val="009470D7"/>
    <w:rsid w:val="009474DE"/>
    <w:rsid w:val="00947BA2"/>
    <w:rsid w:val="00947C98"/>
    <w:rsid w:val="00947E0E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D81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0C"/>
    <w:rsid w:val="00992898"/>
    <w:rsid w:val="00993063"/>
    <w:rsid w:val="00995EED"/>
    <w:rsid w:val="00996C1C"/>
    <w:rsid w:val="00996D3F"/>
    <w:rsid w:val="00997DF8"/>
    <w:rsid w:val="00997FD2"/>
    <w:rsid w:val="009A0402"/>
    <w:rsid w:val="009A09EE"/>
    <w:rsid w:val="009A265E"/>
    <w:rsid w:val="009A5E45"/>
    <w:rsid w:val="009A618C"/>
    <w:rsid w:val="009A761A"/>
    <w:rsid w:val="009B0763"/>
    <w:rsid w:val="009B0F50"/>
    <w:rsid w:val="009B12C4"/>
    <w:rsid w:val="009B1C59"/>
    <w:rsid w:val="009B24D4"/>
    <w:rsid w:val="009B3C27"/>
    <w:rsid w:val="009B3DB2"/>
    <w:rsid w:val="009B505A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02B"/>
    <w:rsid w:val="009C7185"/>
    <w:rsid w:val="009C7ED2"/>
    <w:rsid w:val="009D0878"/>
    <w:rsid w:val="009D0CD5"/>
    <w:rsid w:val="009D1506"/>
    <w:rsid w:val="009D1982"/>
    <w:rsid w:val="009D592E"/>
    <w:rsid w:val="009D79C5"/>
    <w:rsid w:val="009E1619"/>
    <w:rsid w:val="009E266E"/>
    <w:rsid w:val="009E2FF2"/>
    <w:rsid w:val="009E402C"/>
    <w:rsid w:val="009E48D4"/>
    <w:rsid w:val="009E5AAE"/>
    <w:rsid w:val="009E60BA"/>
    <w:rsid w:val="009F0668"/>
    <w:rsid w:val="009F0AA8"/>
    <w:rsid w:val="009F1130"/>
    <w:rsid w:val="009F13B2"/>
    <w:rsid w:val="009F22E5"/>
    <w:rsid w:val="009F2AAC"/>
    <w:rsid w:val="009F4533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41B4"/>
    <w:rsid w:val="00A052C3"/>
    <w:rsid w:val="00A06CB2"/>
    <w:rsid w:val="00A072B1"/>
    <w:rsid w:val="00A10E47"/>
    <w:rsid w:val="00A111C2"/>
    <w:rsid w:val="00A115A0"/>
    <w:rsid w:val="00A12824"/>
    <w:rsid w:val="00A17C39"/>
    <w:rsid w:val="00A20B77"/>
    <w:rsid w:val="00A20C6C"/>
    <w:rsid w:val="00A20D73"/>
    <w:rsid w:val="00A21478"/>
    <w:rsid w:val="00A221DD"/>
    <w:rsid w:val="00A22A43"/>
    <w:rsid w:val="00A23966"/>
    <w:rsid w:val="00A23B29"/>
    <w:rsid w:val="00A23F6F"/>
    <w:rsid w:val="00A24686"/>
    <w:rsid w:val="00A24BD0"/>
    <w:rsid w:val="00A25C30"/>
    <w:rsid w:val="00A261F5"/>
    <w:rsid w:val="00A26253"/>
    <w:rsid w:val="00A30DB0"/>
    <w:rsid w:val="00A3173E"/>
    <w:rsid w:val="00A32D46"/>
    <w:rsid w:val="00A33D18"/>
    <w:rsid w:val="00A344EB"/>
    <w:rsid w:val="00A357AE"/>
    <w:rsid w:val="00A36740"/>
    <w:rsid w:val="00A37AD0"/>
    <w:rsid w:val="00A37CC9"/>
    <w:rsid w:val="00A40710"/>
    <w:rsid w:val="00A40777"/>
    <w:rsid w:val="00A40FF4"/>
    <w:rsid w:val="00A41EF2"/>
    <w:rsid w:val="00A42083"/>
    <w:rsid w:val="00A42763"/>
    <w:rsid w:val="00A42969"/>
    <w:rsid w:val="00A444D2"/>
    <w:rsid w:val="00A476BA"/>
    <w:rsid w:val="00A5005E"/>
    <w:rsid w:val="00A50511"/>
    <w:rsid w:val="00A50596"/>
    <w:rsid w:val="00A5059B"/>
    <w:rsid w:val="00A51708"/>
    <w:rsid w:val="00A51740"/>
    <w:rsid w:val="00A54517"/>
    <w:rsid w:val="00A5455A"/>
    <w:rsid w:val="00A55A36"/>
    <w:rsid w:val="00A56E7B"/>
    <w:rsid w:val="00A60DC5"/>
    <w:rsid w:val="00A61A87"/>
    <w:rsid w:val="00A63D3D"/>
    <w:rsid w:val="00A648BA"/>
    <w:rsid w:val="00A66580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3126"/>
    <w:rsid w:val="00A94184"/>
    <w:rsid w:val="00A9426D"/>
    <w:rsid w:val="00A958C3"/>
    <w:rsid w:val="00AA0EDA"/>
    <w:rsid w:val="00AA119A"/>
    <w:rsid w:val="00AA1BB3"/>
    <w:rsid w:val="00AA2A9D"/>
    <w:rsid w:val="00AA39D3"/>
    <w:rsid w:val="00AA40E8"/>
    <w:rsid w:val="00AA6010"/>
    <w:rsid w:val="00AA627C"/>
    <w:rsid w:val="00AB11C0"/>
    <w:rsid w:val="00AB1582"/>
    <w:rsid w:val="00AB25E1"/>
    <w:rsid w:val="00AB28E7"/>
    <w:rsid w:val="00AB4737"/>
    <w:rsid w:val="00AB64D6"/>
    <w:rsid w:val="00AB6AE5"/>
    <w:rsid w:val="00AB6DE8"/>
    <w:rsid w:val="00AC086D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046B"/>
    <w:rsid w:val="00AE12F9"/>
    <w:rsid w:val="00AE162D"/>
    <w:rsid w:val="00AE3849"/>
    <w:rsid w:val="00AE4D13"/>
    <w:rsid w:val="00AE60E6"/>
    <w:rsid w:val="00AE6E19"/>
    <w:rsid w:val="00AE7E3C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59BB"/>
    <w:rsid w:val="00B061BE"/>
    <w:rsid w:val="00B06522"/>
    <w:rsid w:val="00B06A5C"/>
    <w:rsid w:val="00B074B6"/>
    <w:rsid w:val="00B07DEF"/>
    <w:rsid w:val="00B11279"/>
    <w:rsid w:val="00B129AC"/>
    <w:rsid w:val="00B139B0"/>
    <w:rsid w:val="00B13A4E"/>
    <w:rsid w:val="00B15EA6"/>
    <w:rsid w:val="00B1753F"/>
    <w:rsid w:val="00B2319C"/>
    <w:rsid w:val="00B243A8"/>
    <w:rsid w:val="00B249E5"/>
    <w:rsid w:val="00B2760F"/>
    <w:rsid w:val="00B3105B"/>
    <w:rsid w:val="00B32157"/>
    <w:rsid w:val="00B32E78"/>
    <w:rsid w:val="00B343C0"/>
    <w:rsid w:val="00B34745"/>
    <w:rsid w:val="00B37F03"/>
    <w:rsid w:val="00B4090C"/>
    <w:rsid w:val="00B42B4F"/>
    <w:rsid w:val="00B4372F"/>
    <w:rsid w:val="00B43910"/>
    <w:rsid w:val="00B43C2F"/>
    <w:rsid w:val="00B43D3E"/>
    <w:rsid w:val="00B47376"/>
    <w:rsid w:val="00B4755B"/>
    <w:rsid w:val="00B47A64"/>
    <w:rsid w:val="00B50244"/>
    <w:rsid w:val="00B50DB4"/>
    <w:rsid w:val="00B50F68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9FB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283A"/>
    <w:rsid w:val="00B8310A"/>
    <w:rsid w:val="00B83F51"/>
    <w:rsid w:val="00B865FC"/>
    <w:rsid w:val="00B904F6"/>
    <w:rsid w:val="00B91070"/>
    <w:rsid w:val="00B9237C"/>
    <w:rsid w:val="00B9376A"/>
    <w:rsid w:val="00B93CAA"/>
    <w:rsid w:val="00B94492"/>
    <w:rsid w:val="00B96EDA"/>
    <w:rsid w:val="00BA006C"/>
    <w:rsid w:val="00BA0822"/>
    <w:rsid w:val="00BA413A"/>
    <w:rsid w:val="00BA4BA1"/>
    <w:rsid w:val="00BA5FD1"/>
    <w:rsid w:val="00BA609E"/>
    <w:rsid w:val="00BA69A8"/>
    <w:rsid w:val="00BA6F7E"/>
    <w:rsid w:val="00BA75EA"/>
    <w:rsid w:val="00BB1FAA"/>
    <w:rsid w:val="00BB3EFA"/>
    <w:rsid w:val="00BB72BB"/>
    <w:rsid w:val="00BC0BCB"/>
    <w:rsid w:val="00BC0EB3"/>
    <w:rsid w:val="00BC4D48"/>
    <w:rsid w:val="00BC5604"/>
    <w:rsid w:val="00BD00F5"/>
    <w:rsid w:val="00BD267F"/>
    <w:rsid w:val="00BD3399"/>
    <w:rsid w:val="00BD350E"/>
    <w:rsid w:val="00BD3CFA"/>
    <w:rsid w:val="00BD69C7"/>
    <w:rsid w:val="00BD6B40"/>
    <w:rsid w:val="00BD70D0"/>
    <w:rsid w:val="00BD7450"/>
    <w:rsid w:val="00BD74D7"/>
    <w:rsid w:val="00BD7F4D"/>
    <w:rsid w:val="00BD7F7C"/>
    <w:rsid w:val="00BE05C9"/>
    <w:rsid w:val="00BE07DA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2F86"/>
    <w:rsid w:val="00BF3494"/>
    <w:rsid w:val="00BF48CA"/>
    <w:rsid w:val="00BF5CDA"/>
    <w:rsid w:val="00BF601B"/>
    <w:rsid w:val="00BF7C8A"/>
    <w:rsid w:val="00BF7DD7"/>
    <w:rsid w:val="00C03184"/>
    <w:rsid w:val="00C035DD"/>
    <w:rsid w:val="00C04E73"/>
    <w:rsid w:val="00C05959"/>
    <w:rsid w:val="00C0694D"/>
    <w:rsid w:val="00C10AF5"/>
    <w:rsid w:val="00C11A4C"/>
    <w:rsid w:val="00C11B20"/>
    <w:rsid w:val="00C12023"/>
    <w:rsid w:val="00C124FA"/>
    <w:rsid w:val="00C14EF2"/>
    <w:rsid w:val="00C1532A"/>
    <w:rsid w:val="00C15722"/>
    <w:rsid w:val="00C1666A"/>
    <w:rsid w:val="00C171AB"/>
    <w:rsid w:val="00C201CD"/>
    <w:rsid w:val="00C20EE6"/>
    <w:rsid w:val="00C21870"/>
    <w:rsid w:val="00C23CF8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4FE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2663"/>
    <w:rsid w:val="00C6340B"/>
    <w:rsid w:val="00C63E4C"/>
    <w:rsid w:val="00C64F6A"/>
    <w:rsid w:val="00C6565B"/>
    <w:rsid w:val="00C658A7"/>
    <w:rsid w:val="00C73678"/>
    <w:rsid w:val="00C73740"/>
    <w:rsid w:val="00C73BE4"/>
    <w:rsid w:val="00C73BF0"/>
    <w:rsid w:val="00C7429C"/>
    <w:rsid w:val="00C80A65"/>
    <w:rsid w:val="00C823EF"/>
    <w:rsid w:val="00C8269C"/>
    <w:rsid w:val="00C85E1E"/>
    <w:rsid w:val="00C86220"/>
    <w:rsid w:val="00C8696A"/>
    <w:rsid w:val="00C86D2D"/>
    <w:rsid w:val="00C9124A"/>
    <w:rsid w:val="00C92078"/>
    <w:rsid w:val="00C92CF2"/>
    <w:rsid w:val="00C94C79"/>
    <w:rsid w:val="00C95364"/>
    <w:rsid w:val="00C95EEF"/>
    <w:rsid w:val="00C96CFB"/>
    <w:rsid w:val="00CA002F"/>
    <w:rsid w:val="00CA121F"/>
    <w:rsid w:val="00CA2521"/>
    <w:rsid w:val="00CA2DA3"/>
    <w:rsid w:val="00CA2E19"/>
    <w:rsid w:val="00CA3A1A"/>
    <w:rsid w:val="00CA4368"/>
    <w:rsid w:val="00CA4BC5"/>
    <w:rsid w:val="00CA52D8"/>
    <w:rsid w:val="00CA566B"/>
    <w:rsid w:val="00CB04E3"/>
    <w:rsid w:val="00CB173E"/>
    <w:rsid w:val="00CB190F"/>
    <w:rsid w:val="00CB1A7D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5B7D"/>
    <w:rsid w:val="00CE48CB"/>
    <w:rsid w:val="00CE4A7C"/>
    <w:rsid w:val="00CE5C79"/>
    <w:rsid w:val="00CE723C"/>
    <w:rsid w:val="00CF1AF9"/>
    <w:rsid w:val="00CF2E1F"/>
    <w:rsid w:val="00CF560B"/>
    <w:rsid w:val="00CF58E2"/>
    <w:rsid w:val="00CF697B"/>
    <w:rsid w:val="00CF75B8"/>
    <w:rsid w:val="00CF7C54"/>
    <w:rsid w:val="00D00A2F"/>
    <w:rsid w:val="00D0261F"/>
    <w:rsid w:val="00D029D6"/>
    <w:rsid w:val="00D07945"/>
    <w:rsid w:val="00D10159"/>
    <w:rsid w:val="00D10F5B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2A8"/>
    <w:rsid w:val="00D44939"/>
    <w:rsid w:val="00D52477"/>
    <w:rsid w:val="00D545AD"/>
    <w:rsid w:val="00D547B5"/>
    <w:rsid w:val="00D55659"/>
    <w:rsid w:val="00D557F8"/>
    <w:rsid w:val="00D55A42"/>
    <w:rsid w:val="00D55C87"/>
    <w:rsid w:val="00D56706"/>
    <w:rsid w:val="00D57F3C"/>
    <w:rsid w:val="00D61B68"/>
    <w:rsid w:val="00D648F8"/>
    <w:rsid w:val="00D64FBC"/>
    <w:rsid w:val="00D65DC9"/>
    <w:rsid w:val="00D66020"/>
    <w:rsid w:val="00D70057"/>
    <w:rsid w:val="00D717C6"/>
    <w:rsid w:val="00D730B7"/>
    <w:rsid w:val="00D73232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1A5"/>
    <w:rsid w:val="00D94491"/>
    <w:rsid w:val="00D945F3"/>
    <w:rsid w:val="00D96192"/>
    <w:rsid w:val="00D961DE"/>
    <w:rsid w:val="00D97508"/>
    <w:rsid w:val="00DA1A2F"/>
    <w:rsid w:val="00DA34DE"/>
    <w:rsid w:val="00DA3548"/>
    <w:rsid w:val="00DA3658"/>
    <w:rsid w:val="00DA44AE"/>
    <w:rsid w:val="00DA4A72"/>
    <w:rsid w:val="00DA6576"/>
    <w:rsid w:val="00DA682A"/>
    <w:rsid w:val="00DB09C5"/>
    <w:rsid w:val="00DB2CDB"/>
    <w:rsid w:val="00DB4AE3"/>
    <w:rsid w:val="00DB55F4"/>
    <w:rsid w:val="00DB56A2"/>
    <w:rsid w:val="00DB634C"/>
    <w:rsid w:val="00DB6484"/>
    <w:rsid w:val="00DC03FE"/>
    <w:rsid w:val="00DC05C8"/>
    <w:rsid w:val="00DC0830"/>
    <w:rsid w:val="00DC1240"/>
    <w:rsid w:val="00DC1F81"/>
    <w:rsid w:val="00DC4DF7"/>
    <w:rsid w:val="00DC55DC"/>
    <w:rsid w:val="00DC675C"/>
    <w:rsid w:val="00DD0622"/>
    <w:rsid w:val="00DD15D7"/>
    <w:rsid w:val="00DD460B"/>
    <w:rsid w:val="00DD67CA"/>
    <w:rsid w:val="00DD6B6B"/>
    <w:rsid w:val="00DD6F30"/>
    <w:rsid w:val="00DD7043"/>
    <w:rsid w:val="00DE33C8"/>
    <w:rsid w:val="00DE5586"/>
    <w:rsid w:val="00DE5D8E"/>
    <w:rsid w:val="00DE7F0D"/>
    <w:rsid w:val="00DF14F6"/>
    <w:rsid w:val="00DF2186"/>
    <w:rsid w:val="00DF3341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15590"/>
    <w:rsid w:val="00E212B5"/>
    <w:rsid w:val="00E226F2"/>
    <w:rsid w:val="00E228B9"/>
    <w:rsid w:val="00E22DFF"/>
    <w:rsid w:val="00E231E7"/>
    <w:rsid w:val="00E24914"/>
    <w:rsid w:val="00E25074"/>
    <w:rsid w:val="00E25483"/>
    <w:rsid w:val="00E255EE"/>
    <w:rsid w:val="00E268DE"/>
    <w:rsid w:val="00E3145F"/>
    <w:rsid w:val="00E31598"/>
    <w:rsid w:val="00E321CF"/>
    <w:rsid w:val="00E3262A"/>
    <w:rsid w:val="00E332F8"/>
    <w:rsid w:val="00E339F6"/>
    <w:rsid w:val="00E33EAC"/>
    <w:rsid w:val="00E34F03"/>
    <w:rsid w:val="00E36E9A"/>
    <w:rsid w:val="00E418C8"/>
    <w:rsid w:val="00E41B66"/>
    <w:rsid w:val="00E41FE5"/>
    <w:rsid w:val="00E435E4"/>
    <w:rsid w:val="00E438FB"/>
    <w:rsid w:val="00E448B4"/>
    <w:rsid w:val="00E44F86"/>
    <w:rsid w:val="00E45F05"/>
    <w:rsid w:val="00E51349"/>
    <w:rsid w:val="00E52B7F"/>
    <w:rsid w:val="00E53823"/>
    <w:rsid w:val="00E53D8B"/>
    <w:rsid w:val="00E5451F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3711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85F4B"/>
    <w:rsid w:val="00E9052F"/>
    <w:rsid w:val="00E905CB"/>
    <w:rsid w:val="00E90CF0"/>
    <w:rsid w:val="00E91257"/>
    <w:rsid w:val="00E93B6C"/>
    <w:rsid w:val="00E9469F"/>
    <w:rsid w:val="00E949EB"/>
    <w:rsid w:val="00E950AD"/>
    <w:rsid w:val="00E95CC6"/>
    <w:rsid w:val="00E96016"/>
    <w:rsid w:val="00E97481"/>
    <w:rsid w:val="00E97D15"/>
    <w:rsid w:val="00EA150F"/>
    <w:rsid w:val="00EA369A"/>
    <w:rsid w:val="00EA5677"/>
    <w:rsid w:val="00EA5E76"/>
    <w:rsid w:val="00EA6A8A"/>
    <w:rsid w:val="00EA6B57"/>
    <w:rsid w:val="00EA6C72"/>
    <w:rsid w:val="00EA783F"/>
    <w:rsid w:val="00EB0279"/>
    <w:rsid w:val="00EB1D03"/>
    <w:rsid w:val="00EB1F97"/>
    <w:rsid w:val="00EB276C"/>
    <w:rsid w:val="00EB3A33"/>
    <w:rsid w:val="00EB5CE0"/>
    <w:rsid w:val="00EB629E"/>
    <w:rsid w:val="00EB66FD"/>
    <w:rsid w:val="00EC03CA"/>
    <w:rsid w:val="00EC12FE"/>
    <w:rsid w:val="00EC181F"/>
    <w:rsid w:val="00EC3B89"/>
    <w:rsid w:val="00EC6293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48F3"/>
    <w:rsid w:val="00EF5268"/>
    <w:rsid w:val="00EF65A1"/>
    <w:rsid w:val="00EF7102"/>
    <w:rsid w:val="00EF72DC"/>
    <w:rsid w:val="00EF7341"/>
    <w:rsid w:val="00F0096D"/>
    <w:rsid w:val="00F02FF0"/>
    <w:rsid w:val="00F03A56"/>
    <w:rsid w:val="00F053BA"/>
    <w:rsid w:val="00F059B4"/>
    <w:rsid w:val="00F07454"/>
    <w:rsid w:val="00F077F3"/>
    <w:rsid w:val="00F07F6A"/>
    <w:rsid w:val="00F1187A"/>
    <w:rsid w:val="00F12B42"/>
    <w:rsid w:val="00F12BB1"/>
    <w:rsid w:val="00F12F0F"/>
    <w:rsid w:val="00F14D29"/>
    <w:rsid w:val="00F14F46"/>
    <w:rsid w:val="00F155BA"/>
    <w:rsid w:val="00F15650"/>
    <w:rsid w:val="00F17448"/>
    <w:rsid w:val="00F2124B"/>
    <w:rsid w:val="00F227E0"/>
    <w:rsid w:val="00F2502B"/>
    <w:rsid w:val="00F25FD3"/>
    <w:rsid w:val="00F25FEE"/>
    <w:rsid w:val="00F27874"/>
    <w:rsid w:val="00F33BBB"/>
    <w:rsid w:val="00F3457B"/>
    <w:rsid w:val="00F34AF4"/>
    <w:rsid w:val="00F41374"/>
    <w:rsid w:val="00F42EB6"/>
    <w:rsid w:val="00F47813"/>
    <w:rsid w:val="00F506ED"/>
    <w:rsid w:val="00F507E9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CF4"/>
    <w:rsid w:val="00F811CC"/>
    <w:rsid w:val="00F81FA7"/>
    <w:rsid w:val="00F820F3"/>
    <w:rsid w:val="00F82676"/>
    <w:rsid w:val="00F84338"/>
    <w:rsid w:val="00F854F7"/>
    <w:rsid w:val="00F86D57"/>
    <w:rsid w:val="00F8721D"/>
    <w:rsid w:val="00F874AE"/>
    <w:rsid w:val="00F87EA7"/>
    <w:rsid w:val="00F90827"/>
    <w:rsid w:val="00F9170D"/>
    <w:rsid w:val="00F91A07"/>
    <w:rsid w:val="00F92A4A"/>
    <w:rsid w:val="00F9365F"/>
    <w:rsid w:val="00F943ED"/>
    <w:rsid w:val="00F94F6C"/>
    <w:rsid w:val="00F95BC6"/>
    <w:rsid w:val="00F95EFD"/>
    <w:rsid w:val="00F96BD8"/>
    <w:rsid w:val="00F97600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C6D43"/>
    <w:rsid w:val="00FD18F6"/>
    <w:rsid w:val="00FD1D90"/>
    <w:rsid w:val="00FD2559"/>
    <w:rsid w:val="00FD2C6C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2C3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  <w:rsid w:val="00FF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8DDE2"/>
  <w15:docId w15:val="{5B0201CC-8F35-4FAA-9EFC-40BD5EED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567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leGrid">
    <w:name w:val="Table Grid"/>
    <w:basedOn w:val="TableNormal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330826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C73BE4"/>
    <w:rPr>
      <w:rFonts w:ascii="Courier New" w:hAnsi="Courier New"/>
    </w:rPr>
  </w:style>
  <w:style w:type="paragraph" w:customStyle="1" w:styleId="MTDisplayEquation">
    <w:name w:val="MTDisplayEquation"/>
    <w:basedOn w:val="Normal"/>
    <w:next w:val="Normal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890993"/>
    <w:rPr>
      <w:sz w:val="24"/>
      <w:szCs w:val="24"/>
    </w:rPr>
  </w:style>
  <w:style w:type="character" w:styleId="PageNumber">
    <w:name w:val="page number"/>
    <w:basedOn w:val="DefaultParagraphFont"/>
    <w:rsid w:val="00C171AB"/>
  </w:style>
  <w:style w:type="paragraph" w:customStyle="1" w:styleId="a1">
    <w:name w:val="+Тит_Тема ВКР"/>
    <w:basedOn w:val="a2"/>
    <w:qFormat/>
    <w:rsid w:val="00A22A43"/>
    <w:pPr>
      <w:suppressAutoHyphens/>
    </w:pPr>
    <w:rPr>
      <w:b/>
      <w:sz w:val="32"/>
      <w:szCs w:val="36"/>
    </w:rPr>
  </w:style>
  <w:style w:type="paragraph" w:customStyle="1" w:styleId="a2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BalloonText">
    <w:name w:val="Balloon Text"/>
    <w:basedOn w:val="Normal"/>
    <w:link w:val="BalloonTextChar"/>
    <w:rsid w:val="00DC1F8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DC1F8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ED258B"/>
    <w:rPr>
      <w:color w:val="0000FF"/>
      <w:u w:val="single"/>
    </w:rPr>
  </w:style>
  <w:style w:type="paragraph" w:styleId="Header">
    <w:name w:val="header"/>
    <w:basedOn w:val="Normal"/>
    <w:link w:val="HeaderChar"/>
    <w:rsid w:val="00890993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rsid w:val="00890993"/>
    <w:rPr>
      <w:sz w:val="24"/>
      <w:szCs w:val="24"/>
    </w:rPr>
  </w:style>
  <w:style w:type="paragraph" w:styleId="ListParagraph">
    <w:name w:val="List Paragraph"/>
    <w:link w:val="ListParagraphChar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D6B6B"/>
    <w:rPr>
      <w:sz w:val="28"/>
      <w:szCs w:val="24"/>
    </w:rPr>
  </w:style>
  <w:style w:type="paragraph" w:styleId="Subtitle">
    <w:name w:val="Subtitle"/>
    <w:basedOn w:val="Normal"/>
    <w:next w:val="Normal"/>
    <w:link w:val="SubtitleChar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SubtitleChar">
    <w:name w:val="Subtitle Char"/>
    <w:basedOn w:val="DefaultParagraphFont"/>
    <w:link w:val="Subtitle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TOC1">
    <w:name w:val="toc 1"/>
    <w:basedOn w:val="10"/>
    <w:next w:val="Normal"/>
    <w:autoRedefine/>
    <w:uiPriority w:val="39"/>
    <w:qFormat/>
    <w:rsid w:val="003B5E88"/>
    <w:rPr>
      <w:noProof/>
    </w:rPr>
  </w:style>
  <w:style w:type="paragraph" w:customStyle="1" w:styleId="10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TOC2">
    <w:name w:val="toc 2"/>
    <w:basedOn w:val="20"/>
    <w:next w:val="Normal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0">
    <w:name w:val="+Оглавление 2"/>
    <w:basedOn w:val="10"/>
    <w:next w:val="Normal"/>
    <w:qFormat/>
    <w:rsid w:val="00CF75B8"/>
    <w:pPr>
      <w:ind w:left="284"/>
    </w:pPr>
  </w:style>
  <w:style w:type="paragraph" w:styleId="TOC3">
    <w:name w:val="toc 3"/>
    <w:basedOn w:val="30"/>
    <w:next w:val="Normal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0">
    <w:name w:val="+Оглавление 3"/>
    <w:basedOn w:val="10"/>
    <w:next w:val="Normal"/>
    <w:qFormat/>
    <w:rsid w:val="00CF75B8"/>
    <w:pPr>
      <w:ind w:left="567"/>
    </w:pPr>
  </w:style>
  <w:style w:type="paragraph" w:styleId="FootnoteText">
    <w:name w:val="footnote text"/>
    <w:basedOn w:val="Normal"/>
    <w:link w:val="FootnoteTextChar"/>
    <w:rsid w:val="001E438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E4383"/>
  </w:style>
  <w:style w:type="character" w:styleId="FootnoteReference">
    <w:name w:val="footnote reference"/>
    <w:basedOn w:val="DefaultParagraphFont"/>
    <w:rsid w:val="001E4383"/>
    <w:rPr>
      <w:vertAlign w:val="superscript"/>
    </w:rPr>
  </w:style>
  <w:style w:type="character" w:customStyle="1" w:styleId="apple-converted-space">
    <w:name w:val="apple-converted-space"/>
    <w:basedOn w:val="DefaultParagraphFont"/>
    <w:rsid w:val="00914FC2"/>
  </w:style>
  <w:style w:type="character" w:customStyle="1" w:styleId="pubnames">
    <w:name w:val="pub_names"/>
    <w:basedOn w:val="DefaultParagraphFont"/>
    <w:rsid w:val="00914FC2"/>
  </w:style>
  <w:style w:type="paragraph" w:styleId="BodyText">
    <w:name w:val="Body Text"/>
    <w:basedOn w:val="Normal"/>
    <w:link w:val="BodyTextChar"/>
    <w:unhideWhenUsed/>
    <w:rsid w:val="00707AE3"/>
    <w:pPr>
      <w:jc w:val="center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707AE3"/>
    <w:rPr>
      <w:sz w:val="24"/>
    </w:rPr>
  </w:style>
  <w:style w:type="paragraph" w:customStyle="1" w:styleId="a3">
    <w:name w:val="+ЗАГОЛОВОК по центру"/>
    <w:next w:val="1-"/>
    <w:link w:val="a4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4">
    <w:name w:val="+ЗАГОЛОВОК по центру Знак"/>
    <w:basedOn w:val="Heading1Char"/>
    <w:link w:val="a3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DefaultParagraphFont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Normal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DefaultParagraphFont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ListParagraph"/>
    <w:link w:val="a5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5">
    <w:name w:val="+Список использованных источников Знак"/>
    <w:basedOn w:val="ListParagraphChar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TOC4">
    <w:name w:val="toc 4"/>
    <w:basedOn w:val="40"/>
    <w:next w:val="Normal"/>
    <w:autoRedefine/>
    <w:uiPriority w:val="39"/>
    <w:rsid w:val="00FF0CF8"/>
  </w:style>
  <w:style w:type="paragraph" w:customStyle="1" w:styleId="40">
    <w:name w:val="+Оглавление 4"/>
    <w:basedOn w:val="10"/>
    <w:next w:val="Normal"/>
    <w:qFormat/>
    <w:rsid w:val="00FD445E"/>
    <w:pPr>
      <w:ind w:left="851"/>
    </w:pPr>
  </w:style>
  <w:style w:type="paragraph" w:customStyle="1" w:styleId="a6">
    <w:name w:val="+Заголовки"/>
    <w:basedOn w:val="Normal"/>
    <w:next w:val="Normal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1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7">
    <w:name w:val="+ЗаголРеферСодерж"/>
    <w:basedOn w:val="a2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8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9">
    <w:name w:val="+ПРИЛОЖЕНИЕ А и Загол. на сл. строке"/>
    <w:basedOn w:val="a3"/>
    <w:next w:val="1-"/>
    <w:rsid w:val="00310318"/>
    <w:rPr>
      <w:bCs w:val="0"/>
      <w:caps w:val="0"/>
    </w:rPr>
  </w:style>
  <w:style w:type="paragraph" w:customStyle="1" w:styleId="aa">
    <w:name w:val="Стиль +ПРИЛОЖЕНИЕ А + не все прописные"/>
    <w:basedOn w:val="Normal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OC5">
    <w:name w:val="toc 5"/>
    <w:basedOn w:val="Normal"/>
    <w:next w:val="Normal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b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UnresolvedMention">
    <w:name w:val="Unresolved Mention"/>
    <w:basedOn w:val="DefaultParagraphFont"/>
    <w:uiPriority w:val="99"/>
    <w:semiHidden/>
    <w:unhideWhenUsed/>
    <w:rsid w:val="0028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test.pypi.org/project/metetl-beller-010302D-6305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steller3002/6305bellerse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fia\OneDrive\&#1056;&#1072;&#1073;&#1086;&#1095;&#1080;&#1081;%20&#1089;&#1090;&#1086;&#1083;\&#1057;&#1040;&#1044;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FB6912-B028-49D5-9EF7-45364E0F1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319</TotalTime>
  <Pages>19</Pages>
  <Words>2300</Words>
  <Characters>13110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ssau</Company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sofia063sam@outlook.com</dc:creator>
  <cp:lastModifiedBy>belik 3002</cp:lastModifiedBy>
  <cp:revision>675</cp:revision>
  <cp:lastPrinted>2022-04-10T18:27:00Z</cp:lastPrinted>
  <dcterms:created xsi:type="dcterms:W3CDTF">2026-05-08T19:19:00Z</dcterms:created>
  <dcterms:modified xsi:type="dcterms:W3CDTF">2026-05-25T16:15:00Z</dcterms:modified>
</cp:coreProperties>
</file>